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02"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34"/>
        <w:gridCol w:w="8768"/>
      </w:tblGrid>
      <w:tr w:rsidR="00D6773D" w:rsidRPr="00D6773D" w14:paraId="5B56DD4D" w14:textId="77777777" w:rsidTr="00A90201">
        <w:trPr>
          <w:cantSplit/>
          <w:trHeight w:val="613"/>
        </w:trPr>
        <w:tc>
          <w:tcPr>
            <w:tcW w:w="1034" w:type="dxa"/>
            <w:tcBorders>
              <w:top w:val="single" w:sz="4" w:space="0" w:color="auto"/>
            </w:tcBorders>
            <w:textDirection w:val="tbRl"/>
          </w:tcPr>
          <w:p w14:paraId="707778C7" w14:textId="77777777" w:rsidR="00D6773D" w:rsidRPr="00D6773D" w:rsidRDefault="00D6773D" w:rsidP="00D6773D">
            <w:pPr>
              <w:spacing w:after="200" w:line="276" w:lineRule="auto"/>
              <w:ind w:left="113" w:right="113"/>
              <w:jc w:val="center"/>
              <w:rPr>
                <w:rFonts w:eastAsia="Calibri" w:cs="Times New Roman"/>
              </w:rPr>
            </w:pPr>
          </w:p>
        </w:tc>
        <w:tc>
          <w:tcPr>
            <w:tcW w:w="8768" w:type="dxa"/>
            <w:tcBorders>
              <w:top w:val="single" w:sz="4" w:space="0" w:color="auto"/>
            </w:tcBorders>
          </w:tcPr>
          <w:p w14:paraId="32615717" w14:textId="77777777" w:rsidR="00D6773D" w:rsidRPr="00D6773D" w:rsidRDefault="00D6773D" w:rsidP="00D6773D">
            <w:pPr>
              <w:spacing w:after="200" w:line="276" w:lineRule="auto"/>
              <w:jc w:val="center"/>
              <w:rPr>
                <w:rFonts w:eastAsia="Calibri" w:cs="Times New Roman"/>
                <w:b/>
              </w:rPr>
            </w:pPr>
          </w:p>
        </w:tc>
      </w:tr>
      <w:tr w:rsidR="00D6773D" w:rsidRPr="00D6773D" w14:paraId="3FDA36A5" w14:textId="77777777" w:rsidTr="00A90201">
        <w:trPr>
          <w:cantSplit/>
          <w:trHeight w:val="1384"/>
        </w:trPr>
        <w:tc>
          <w:tcPr>
            <w:tcW w:w="1034" w:type="dxa"/>
            <w:vMerge w:val="restart"/>
            <w:textDirection w:val="tbRl"/>
            <w:vAlign w:val="center"/>
          </w:tcPr>
          <w:p w14:paraId="2E74CBE9" w14:textId="2C852F13" w:rsidR="00D6773D" w:rsidRPr="00D6773D" w:rsidRDefault="00D6773D" w:rsidP="00C43511">
            <w:pPr>
              <w:spacing w:after="200" w:line="276" w:lineRule="auto"/>
              <w:ind w:left="113" w:right="113"/>
              <w:jc w:val="center"/>
              <w:rPr>
                <w:rFonts w:eastAsia="Calibri" w:cs="Times New Roman"/>
                <w:lang w:val="de-DE"/>
              </w:rPr>
            </w:pPr>
            <w:r w:rsidRPr="00D6773D">
              <w:rPr>
                <w:rFonts w:eastAsia="Calibri" w:cs="Times New Roman"/>
                <w:lang w:val="de-DE"/>
              </w:rPr>
              <w:t xml:space="preserve">NGUYỄN THỊ PHƯƠNG DUNG – NGUYỄN </w:t>
            </w:r>
            <w:r w:rsidR="00C43511">
              <w:rPr>
                <w:rFonts w:eastAsia="Calibri" w:cs="Times New Roman"/>
                <w:lang w:val="de-DE"/>
              </w:rPr>
              <w:t>TRỌNG LÂM</w:t>
            </w:r>
          </w:p>
        </w:tc>
        <w:tc>
          <w:tcPr>
            <w:tcW w:w="8768" w:type="dxa"/>
          </w:tcPr>
          <w:p w14:paraId="51BF6390" w14:textId="17DB87B7" w:rsidR="00D6773D" w:rsidRDefault="00D6773D" w:rsidP="00D6773D">
            <w:pPr>
              <w:spacing w:after="0" w:line="240" w:lineRule="auto"/>
              <w:jc w:val="center"/>
              <w:rPr>
                <w:rFonts w:eastAsia="Calibri" w:cs="Times New Roman"/>
                <w:b/>
                <w:lang w:val="de-DE"/>
              </w:rPr>
            </w:pPr>
            <w:r w:rsidRPr="00D6773D">
              <w:rPr>
                <w:rFonts w:eastAsia="Calibri" w:cs="Times New Roman"/>
                <w:b/>
                <w:lang w:val="de-DE"/>
              </w:rPr>
              <w:t>BỘ</w:t>
            </w:r>
            <w:r w:rsidR="000310E6">
              <w:rPr>
                <w:rFonts w:eastAsia="Calibri" w:cs="Times New Roman"/>
                <w:b/>
                <w:lang w:val="de-DE"/>
              </w:rPr>
              <w:t xml:space="preserve"> GIÁO DỤC</w:t>
            </w:r>
            <w:r w:rsidR="006C63EA">
              <w:rPr>
                <w:rFonts w:eastAsia="Calibri" w:cs="Times New Roman"/>
                <w:b/>
                <w:lang w:val="de-DE"/>
              </w:rPr>
              <w:t xml:space="preserve"> &amp; ĐÀO TẠO</w:t>
            </w:r>
          </w:p>
          <w:p w14:paraId="787CB6C6" w14:textId="6AFC3577" w:rsidR="000310E6" w:rsidRPr="00D6773D" w:rsidRDefault="000310E6" w:rsidP="00D6773D">
            <w:pPr>
              <w:spacing w:after="0" w:line="240" w:lineRule="auto"/>
              <w:jc w:val="center"/>
              <w:rPr>
                <w:rFonts w:eastAsia="Calibri" w:cs="Times New Roman"/>
                <w:b/>
                <w:lang w:val="de-DE"/>
              </w:rPr>
            </w:pPr>
            <w:r>
              <w:rPr>
                <w:rFonts w:eastAsia="Calibri" w:cs="Times New Roman"/>
                <w:b/>
                <w:lang w:val="de-DE"/>
              </w:rPr>
              <w:t xml:space="preserve">HỌC VIỆN </w:t>
            </w:r>
            <w:r w:rsidR="00A604A1">
              <w:rPr>
                <w:rFonts w:eastAsia="Calibri" w:cs="Times New Roman"/>
                <w:b/>
                <w:lang w:val="de-DE"/>
              </w:rPr>
              <w:t>CÔNG NGHỆ BKACAD</w:t>
            </w:r>
          </w:p>
          <w:p w14:paraId="6D9D1FCF" w14:textId="77777777" w:rsidR="00D6773D" w:rsidRPr="00D6773D" w:rsidRDefault="00D6773D" w:rsidP="00D6773D">
            <w:pPr>
              <w:spacing w:after="200" w:line="276" w:lineRule="auto"/>
              <w:jc w:val="center"/>
              <w:rPr>
                <w:rFonts w:eastAsia="Calibri" w:cs="Times New Roman"/>
                <w:b/>
              </w:rPr>
            </w:pPr>
            <w:r w:rsidRPr="00D6773D">
              <w:rPr>
                <w:rFonts w:eastAsia="Calibri" w:cs="Times New Roman"/>
                <w:b/>
              </w:rPr>
              <w:t>---------------------------------------</w:t>
            </w:r>
          </w:p>
        </w:tc>
      </w:tr>
      <w:tr w:rsidR="00D6773D" w:rsidRPr="00D6773D" w14:paraId="6DCCB156" w14:textId="77777777" w:rsidTr="00A90201">
        <w:trPr>
          <w:cantSplit/>
          <w:trHeight w:val="696"/>
        </w:trPr>
        <w:tc>
          <w:tcPr>
            <w:tcW w:w="1034" w:type="dxa"/>
            <w:vMerge/>
          </w:tcPr>
          <w:p w14:paraId="316F27E4" w14:textId="77777777" w:rsidR="00D6773D" w:rsidRPr="00D6773D" w:rsidRDefault="00D6773D" w:rsidP="00D6773D">
            <w:pPr>
              <w:spacing w:after="200" w:line="276" w:lineRule="auto"/>
              <w:jc w:val="center"/>
              <w:rPr>
                <w:rFonts w:eastAsia="Calibri" w:cs="Times New Roman"/>
                <w:b/>
              </w:rPr>
            </w:pPr>
          </w:p>
        </w:tc>
        <w:tc>
          <w:tcPr>
            <w:tcW w:w="8768" w:type="dxa"/>
          </w:tcPr>
          <w:p w14:paraId="105A2867" w14:textId="77777777" w:rsidR="00D6773D" w:rsidRPr="00D6773D" w:rsidRDefault="00D6773D" w:rsidP="00D6773D">
            <w:pPr>
              <w:spacing w:after="200" w:line="276" w:lineRule="auto"/>
              <w:jc w:val="center"/>
              <w:rPr>
                <w:rFonts w:eastAsia="Calibri" w:cs="Times New Roman"/>
              </w:rPr>
            </w:pPr>
          </w:p>
        </w:tc>
      </w:tr>
      <w:tr w:rsidR="00D6773D" w:rsidRPr="00D6773D" w14:paraId="1E565064" w14:textId="77777777" w:rsidTr="00A90201">
        <w:trPr>
          <w:cantSplit/>
          <w:trHeight w:val="1393"/>
        </w:trPr>
        <w:tc>
          <w:tcPr>
            <w:tcW w:w="1034" w:type="dxa"/>
            <w:vMerge/>
          </w:tcPr>
          <w:p w14:paraId="60BC19BD" w14:textId="77777777" w:rsidR="00D6773D" w:rsidRPr="00D6773D" w:rsidRDefault="00D6773D" w:rsidP="00D6773D">
            <w:pPr>
              <w:spacing w:after="200" w:line="276" w:lineRule="auto"/>
              <w:jc w:val="center"/>
              <w:rPr>
                <w:rFonts w:eastAsia="Calibri" w:cs="Times New Roman"/>
              </w:rPr>
            </w:pPr>
          </w:p>
        </w:tc>
        <w:tc>
          <w:tcPr>
            <w:tcW w:w="8768" w:type="dxa"/>
          </w:tcPr>
          <w:p w14:paraId="2B345E46" w14:textId="77777777" w:rsidR="00D6773D" w:rsidRPr="00D6773D" w:rsidRDefault="00D6773D" w:rsidP="00D6773D">
            <w:pPr>
              <w:spacing w:after="200" w:line="276" w:lineRule="auto"/>
              <w:jc w:val="center"/>
              <w:rPr>
                <w:rFonts w:eastAsia="Calibri" w:cs="Times New Roman"/>
              </w:rPr>
            </w:pPr>
          </w:p>
          <w:p w14:paraId="13116B84" w14:textId="1551D045" w:rsidR="00D6773D" w:rsidRPr="00D6773D" w:rsidRDefault="00D6773D" w:rsidP="00E46D72">
            <w:pPr>
              <w:spacing w:after="200" w:line="276" w:lineRule="auto"/>
              <w:jc w:val="center"/>
              <w:rPr>
                <w:rFonts w:eastAsia="Calibri" w:cs="Times New Roman"/>
              </w:rPr>
            </w:pPr>
            <w:r w:rsidRPr="00DB1AC6">
              <w:rPr>
                <w:rFonts w:eastAsia="Calibri" w:cs="Times New Roman"/>
                <w:sz w:val="32"/>
              </w:rPr>
              <w:t xml:space="preserve">ĐỒ ÁN TỐT NGHIỆP </w:t>
            </w:r>
          </w:p>
        </w:tc>
      </w:tr>
      <w:tr w:rsidR="00D6773D" w:rsidRPr="00D6773D" w14:paraId="5B3AF4A7" w14:textId="77777777" w:rsidTr="00A90201">
        <w:trPr>
          <w:cantSplit/>
          <w:trHeight w:val="696"/>
        </w:trPr>
        <w:tc>
          <w:tcPr>
            <w:tcW w:w="1034" w:type="dxa"/>
            <w:vMerge/>
          </w:tcPr>
          <w:p w14:paraId="7056D0F6" w14:textId="77777777" w:rsidR="00D6773D" w:rsidRPr="00D6773D" w:rsidRDefault="00D6773D" w:rsidP="00D6773D">
            <w:pPr>
              <w:spacing w:after="200" w:line="276" w:lineRule="auto"/>
              <w:jc w:val="center"/>
              <w:rPr>
                <w:rFonts w:eastAsia="Calibri" w:cs="Times New Roman"/>
                <w:lang w:val="de-DE"/>
              </w:rPr>
            </w:pPr>
          </w:p>
        </w:tc>
        <w:tc>
          <w:tcPr>
            <w:tcW w:w="8768" w:type="dxa"/>
          </w:tcPr>
          <w:p w14:paraId="4D9B55E4" w14:textId="77777777" w:rsidR="00D6773D" w:rsidRPr="00D6773D" w:rsidRDefault="00D6773D" w:rsidP="00D6773D">
            <w:pPr>
              <w:spacing w:after="200" w:line="276" w:lineRule="auto"/>
              <w:jc w:val="center"/>
              <w:rPr>
                <w:rFonts w:eastAsia="Calibri" w:cs="Times New Roman"/>
              </w:rPr>
            </w:pPr>
          </w:p>
        </w:tc>
      </w:tr>
      <w:tr w:rsidR="00D6773D" w:rsidRPr="00D6773D" w14:paraId="0550F892" w14:textId="77777777" w:rsidTr="00A90201">
        <w:trPr>
          <w:cantSplit/>
          <w:trHeight w:val="696"/>
        </w:trPr>
        <w:tc>
          <w:tcPr>
            <w:tcW w:w="1034" w:type="dxa"/>
            <w:vMerge/>
          </w:tcPr>
          <w:p w14:paraId="7FC888ED" w14:textId="77777777" w:rsidR="00D6773D" w:rsidRPr="00D6773D" w:rsidRDefault="00D6773D" w:rsidP="00D6773D">
            <w:pPr>
              <w:spacing w:after="200" w:line="276" w:lineRule="auto"/>
              <w:jc w:val="center"/>
              <w:rPr>
                <w:rFonts w:eastAsia="Calibri" w:cs="Times New Roman"/>
                <w:lang w:val="de-DE"/>
              </w:rPr>
            </w:pPr>
          </w:p>
        </w:tc>
        <w:tc>
          <w:tcPr>
            <w:tcW w:w="8768" w:type="dxa"/>
          </w:tcPr>
          <w:p w14:paraId="4B39D945" w14:textId="6A0AC184" w:rsidR="00C43511" w:rsidRPr="00C43511" w:rsidRDefault="00C43511" w:rsidP="00D6773D">
            <w:pPr>
              <w:spacing w:after="200" w:line="276" w:lineRule="auto"/>
              <w:jc w:val="center"/>
              <w:rPr>
                <w:rFonts w:eastAsia="Calibri" w:cs="Times New Roman"/>
                <w:sz w:val="36"/>
                <w:szCs w:val="36"/>
                <w:lang w:val="de-DE"/>
              </w:rPr>
            </w:pPr>
            <w:r w:rsidRPr="00C43511">
              <w:rPr>
                <w:rFonts w:eastAsia="Calibri" w:cs="Times New Roman"/>
                <w:b/>
                <w:sz w:val="36"/>
                <w:szCs w:val="36"/>
                <w:lang w:val="de-DE"/>
              </w:rPr>
              <w:t>XÂY DỰNG PHẦN MỀM QUẢN LÝ NHÂN SỰ TẠI CÔNG TY CÔNG NGHỆ</w:t>
            </w:r>
          </w:p>
        </w:tc>
      </w:tr>
      <w:tr w:rsidR="00D6773D" w:rsidRPr="00D6773D" w14:paraId="3087D50A" w14:textId="77777777" w:rsidTr="00A90201">
        <w:trPr>
          <w:cantSplit/>
          <w:trHeight w:val="696"/>
        </w:trPr>
        <w:tc>
          <w:tcPr>
            <w:tcW w:w="1034" w:type="dxa"/>
            <w:vMerge/>
          </w:tcPr>
          <w:p w14:paraId="0E5CBDFA" w14:textId="77777777" w:rsidR="00D6773D" w:rsidRPr="00D6773D" w:rsidRDefault="00D6773D" w:rsidP="00D6773D">
            <w:pPr>
              <w:spacing w:after="200" w:line="276" w:lineRule="auto"/>
              <w:jc w:val="center"/>
              <w:rPr>
                <w:rFonts w:eastAsia="Calibri" w:cs="Times New Roman"/>
                <w:b/>
                <w:lang w:val="de-DE"/>
              </w:rPr>
            </w:pPr>
          </w:p>
        </w:tc>
        <w:tc>
          <w:tcPr>
            <w:tcW w:w="8768" w:type="dxa"/>
          </w:tcPr>
          <w:p w14:paraId="16F0D77F" w14:textId="77777777" w:rsidR="00D6773D" w:rsidRPr="00D6773D" w:rsidRDefault="00D6773D" w:rsidP="00D6773D">
            <w:pPr>
              <w:spacing w:after="200" w:line="276" w:lineRule="auto"/>
              <w:jc w:val="center"/>
              <w:rPr>
                <w:rFonts w:eastAsia="Calibri" w:cs="Times New Roman"/>
                <w:b/>
                <w:lang w:val="de-DE"/>
              </w:rPr>
            </w:pPr>
          </w:p>
        </w:tc>
      </w:tr>
      <w:tr w:rsidR="00D6773D" w:rsidRPr="00D6773D" w14:paraId="62A38068" w14:textId="77777777" w:rsidTr="00A90201">
        <w:trPr>
          <w:cantSplit/>
          <w:trHeight w:val="696"/>
        </w:trPr>
        <w:tc>
          <w:tcPr>
            <w:tcW w:w="1034" w:type="dxa"/>
            <w:vMerge/>
          </w:tcPr>
          <w:p w14:paraId="6604B96C" w14:textId="77777777" w:rsidR="00D6773D" w:rsidRPr="00D6773D" w:rsidRDefault="00D6773D" w:rsidP="00D6773D">
            <w:pPr>
              <w:spacing w:after="200" w:line="276" w:lineRule="auto"/>
              <w:jc w:val="center"/>
              <w:rPr>
                <w:rFonts w:eastAsia="Calibri" w:cs="Times New Roman"/>
                <w:lang w:val="de-DE"/>
              </w:rPr>
            </w:pPr>
          </w:p>
        </w:tc>
        <w:tc>
          <w:tcPr>
            <w:tcW w:w="8768" w:type="dxa"/>
            <w:tcBorders>
              <w:bottom w:val="nil"/>
            </w:tcBorders>
          </w:tcPr>
          <w:p w14:paraId="5E4A4770" w14:textId="77777777" w:rsidR="00D6773D" w:rsidRPr="00D6773D" w:rsidRDefault="00D6773D" w:rsidP="00D6773D">
            <w:pPr>
              <w:spacing w:after="200" w:line="276" w:lineRule="auto"/>
              <w:jc w:val="center"/>
              <w:rPr>
                <w:rFonts w:eastAsia="Calibri" w:cs="Times New Roman"/>
                <w:lang w:val="de-DE"/>
              </w:rPr>
            </w:pPr>
          </w:p>
        </w:tc>
      </w:tr>
      <w:tr w:rsidR="00D6773D" w:rsidRPr="00D6773D" w14:paraId="4A53CA55" w14:textId="77777777" w:rsidTr="00A90201">
        <w:trPr>
          <w:cantSplit/>
          <w:trHeight w:val="696"/>
        </w:trPr>
        <w:tc>
          <w:tcPr>
            <w:tcW w:w="1034" w:type="dxa"/>
            <w:vMerge/>
            <w:tcBorders>
              <w:right w:val="single" w:sz="4" w:space="0" w:color="auto"/>
            </w:tcBorders>
          </w:tcPr>
          <w:p w14:paraId="35820520" w14:textId="77777777" w:rsidR="00D6773D" w:rsidRPr="00D6773D" w:rsidRDefault="00D6773D" w:rsidP="00D6773D">
            <w:pPr>
              <w:spacing w:after="200" w:line="276" w:lineRule="auto"/>
              <w:jc w:val="center"/>
              <w:rPr>
                <w:rFonts w:eastAsia="Calibri" w:cs="Times New Roman"/>
                <w:lang w:val="de-DE"/>
              </w:rPr>
            </w:pPr>
          </w:p>
        </w:tc>
        <w:tc>
          <w:tcPr>
            <w:tcW w:w="8768" w:type="dxa"/>
            <w:tcBorders>
              <w:top w:val="nil"/>
              <w:left w:val="single" w:sz="4" w:space="0" w:color="auto"/>
              <w:bottom w:val="nil"/>
              <w:right w:val="single" w:sz="4" w:space="0" w:color="auto"/>
            </w:tcBorders>
          </w:tcPr>
          <w:p w14:paraId="580B7351" w14:textId="0B629F3B" w:rsidR="00D6773D" w:rsidRPr="00D6773D" w:rsidRDefault="00D6773D" w:rsidP="00C43511">
            <w:pPr>
              <w:spacing w:after="200" w:line="276" w:lineRule="auto"/>
              <w:ind w:left="2335"/>
              <w:rPr>
                <w:rFonts w:eastAsia="Calibri" w:cs="Times New Roman"/>
                <w:b/>
                <w:lang w:val="de-DE"/>
              </w:rPr>
            </w:pPr>
            <w:r w:rsidRPr="00D6773D">
              <w:rPr>
                <w:rFonts w:eastAsia="Calibri" w:cs="Times New Roman"/>
                <w:b/>
                <w:lang w:val="de-DE"/>
              </w:rPr>
              <w:t>CBHD:</w:t>
            </w:r>
            <w:r w:rsidRPr="00D6773D">
              <w:rPr>
                <w:rFonts w:eastAsia="Calibri" w:cs="Times New Roman"/>
                <w:bCs/>
                <w:i/>
                <w:iCs/>
                <w:lang w:val="de-DE"/>
              </w:rPr>
              <w:t xml:space="preserve"> </w:t>
            </w:r>
            <w:r w:rsidR="00C43511">
              <w:rPr>
                <w:rFonts w:eastAsia="Calibri" w:cs="Times New Roman"/>
                <w:b/>
                <w:bCs/>
                <w:iCs/>
                <w:lang w:val="de-DE"/>
              </w:rPr>
              <w:t>Nguyễn Văn Tuyên</w:t>
            </w:r>
          </w:p>
        </w:tc>
      </w:tr>
      <w:tr w:rsidR="00D6773D" w:rsidRPr="00D6773D" w14:paraId="03DB1297" w14:textId="77777777" w:rsidTr="00A90201">
        <w:trPr>
          <w:cantSplit/>
          <w:trHeight w:hRule="exact" w:val="617"/>
        </w:trPr>
        <w:tc>
          <w:tcPr>
            <w:tcW w:w="1034" w:type="dxa"/>
            <w:vMerge w:val="restart"/>
            <w:tcBorders>
              <w:right w:val="single" w:sz="4" w:space="0" w:color="auto"/>
            </w:tcBorders>
            <w:textDirection w:val="tbRl"/>
            <w:vAlign w:val="center"/>
          </w:tcPr>
          <w:p w14:paraId="0B860BE7" w14:textId="6541BD8C" w:rsidR="00D6773D" w:rsidRPr="00D6773D" w:rsidRDefault="00C43511" w:rsidP="00D6773D">
            <w:pPr>
              <w:spacing w:after="200" w:line="276" w:lineRule="auto"/>
              <w:ind w:left="113" w:right="113"/>
              <w:jc w:val="center"/>
              <w:rPr>
                <w:rFonts w:eastAsia="Calibri" w:cs="Times New Roman"/>
              </w:rPr>
            </w:pPr>
            <w:r>
              <w:rPr>
                <w:rFonts w:eastAsia="Calibri" w:cs="Times New Roman"/>
              </w:rPr>
              <w:t>CLASS 2</w:t>
            </w:r>
          </w:p>
        </w:tc>
        <w:tc>
          <w:tcPr>
            <w:tcW w:w="8768" w:type="dxa"/>
            <w:tcBorders>
              <w:top w:val="nil"/>
              <w:left w:val="single" w:sz="4" w:space="0" w:color="auto"/>
              <w:bottom w:val="nil"/>
              <w:right w:val="single" w:sz="4" w:space="0" w:color="auto"/>
            </w:tcBorders>
          </w:tcPr>
          <w:p w14:paraId="30835B69" w14:textId="134B903E" w:rsidR="00D6773D" w:rsidRPr="00D6773D" w:rsidRDefault="004D2C33" w:rsidP="00D6773D">
            <w:pPr>
              <w:tabs>
                <w:tab w:val="left" w:pos="3691"/>
              </w:tabs>
              <w:spacing w:after="200" w:line="276" w:lineRule="auto"/>
              <w:ind w:left="2363"/>
              <w:rPr>
                <w:rFonts w:eastAsia="Calibri" w:cs="Times New Roman"/>
                <w:b/>
                <w:lang w:val="de-DE"/>
              </w:rPr>
            </w:pPr>
            <w:r>
              <w:rPr>
                <w:rFonts w:eastAsia="Calibri" w:cs="Times New Roman"/>
                <w:b/>
                <w:lang w:val="de-DE"/>
              </w:rPr>
              <w:t xml:space="preserve">Học </w:t>
            </w:r>
            <w:r w:rsidR="00D6773D" w:rsidRPr="00D6773D">
              <w:rPr>
                <w:rFonts w:eastAsia="Calibri" w:cs="Times New Roman"/>
                <w:b/>
                <w:lang w:val="de-DE"/>
              </w:rPr>
              <w:t xml:space="preserve">viên: </w:t>
            </w:r>
          </w:p>
          <w:p w14:paraId="3A56915A" w14:textId="77777777" w:rsidR="00D6773D" w:rsidRPr="00D6773D" w:rsidRDefault="00D6773D" w:rsidP="00D6773D">
            <w:pPr>
              <w:spacing w:after="200" w:line="276" w:lineRule="auto"/>
              <w:ind w:left="2335"/>
              <w:rPr>
                <w:rFonts w:eastAsia="Calibri" w:cs="Times New Roman"/>
                <w:b/>
                <w:lang w:val="de-DE"/>
              </w:rPr>
            </w:pPr>
          </w:p>
          <w:p w14:paraId="26130B1B" w14:textId="77777777" w:rsidR="00D6773D" w:rsidRPr="00D6773D" w:rsidRDefault="00D6773D" w:rsidP="00D6773D">
            <w:pPr>
              <w:spacing w:after="200" w:line="276" w:lineRule="auto"/>
              <w:ind w:left="2335"/>
              <w:rPr>
                <w:rFonts w:eastAsia="Calibri" w:cs="Times New Roman"/>
                <w:b/>
                <w:lang w:val="de-DE"/>
              </w:rPr>
            </w:pPr>
          </w:p>
          <w:p w14:paraId="439DC361" w14:textId="77777777" w:rsidR="00D6773D" w:rsidRPr="00D6773D" w:rsidRDefault="00D6773D" w:rsidP="00D6773D">
            <w:pPr>
              <w:spacing w:after="200" w:line="276" w:lineRule="auto"/>
              <w:ind w:left="2335"/>
              <w:rPr>
                <w:rFonts w:eastAsia="Calibri" w:cs="Times New Roman"/>
                <w:b/>
                <w:lang w:val="de-DE"/>
              </w:rPr>
            </w:pPr>
          </w:p>
          <w:p w14:paraId="165D3F66" w14:textId="77777777" w:rsidR="00D6773D" w:rsidRPr="00D6773D" w:rsidRDefault="00D6773D" w:rsidP="00D6773D">
            <w:pPr>
              <w:spacing w:after="200" w:line="276" w:lineRule="auto"/>
              <w:ind w:left="2335"/>
              <w:rPr>
                <w:rFonts w:eastAsia="Calibri" w:cs="Times New Roman"/>
                <w:b/>
                <w:lang w:val="de-DE"/>
              </w:rPr>
            </w:pPr>
          </w:p>
          <w:p w14:paraId="1255F9C2" w14:textId="77777777" w:rsidR="00D6773D" w:rsidRPr="00D6773D" w:rsidRDefault="00D6773D" w:rsidP="00D6773D">
            <w:pPr>
              <w:spacing w:after="200" w:line="276" w:lineRule="auto"/>
              <w:ind w:left="2335"/>
              <w:rPr>
                <w:rFonts w:eastAsia="Calibri" w:cs="Times New Roman"/>
                <w:b/>
                <w:lang w:val="de-DE"/>
              </w:rPr>
            </w:pPr>
          </w:p>
          <w:p w14:paraId="075B48D1" w14:textId="77777777" w:rsidR="00D6773D" w:rsidRPr="00D6773D" w:rsidRDefault="00D6773D" w:rsidP="00D6773D">
            <w:pPr>
              <w:spacing w:after="200" w:line="276" w:lineRule="auto"/>
              <w:ind w:left="2335"/>
              <w:rPr>
                <w:rFonts w:eastAsia="Calibri" w:cs="Times New Roman"/>
                <w:b/>
                <w:lang w:val="de-DE"/>
              </w:rPr>
            </w:pPr>
          </w:p>
          <w:p w14:paraId="54053C63" w14:textId="77777777" w:rsidR="00D6773D" w:rsidRPr="00D6773D" w:rsidRDefault="00D6773D" w:rsidP="00D6773D">
            <w:pPr>
              <w:spacing w:after="200" w:line="276" w:lineRule="auto"/>
              <w:ind w:left="2335"/>
              <w:rPr>
                <w:rFonts w:eastAsia="Calibri" w:cs="Times New Roman"/>
                <w:b/>
                <w:lang w:val="de-DE"/>
              </w:rPr>
            </w:pPr>
          </w:p>
          <w:p w14:paraId="67EA8039" w14:textId="77777777" w:rsidR="00D6773D" w:rsidRPr="00D6773D" w:rsidRDefault="00D6773D" w:rsidP="00D6773D">
            <w:pPr>
              <w:spacing w:after="200" w:line="276" w:lineRule="auto"/>
              <w:ind w:left="2335"/>
              <w:rPr>
                <w:rFonts w:eastAsia="Calibri" w:cs="Times New Roman"/>
                <w:b/>
                <w:lang w:val="de-DE"/>
              </w:rPr>
            </w:pPr>
          </w:p>
          <w:p w14:paraId="2A45F7E1" w14:textId="77777777" w:rsidR="00D6773D" w:rsidRPr="00D6773D" w:rsidRDefault="00D6773D" w:rsidP="00D6773D">
            <w:pPr>
              <w:spacing w:after="200" w:line="276" w:lineRule="auto"/>
              <w:ind w:left="2335"/>
              <w:rPr>
                <w:rFonts w:eastAsia="Calibri" w:cs="Times New Roman"/>
                <w:b/>
                <w:lang w:val="de-DE"/>
              </w:rPr>
            </w:pPr>
          </w:p>
          <w:p w14:paraId="59433F2A" w14:textId="77777777" w:rsidR="00D6773D" w:rsidRPr="00D6773D" w:rsidRDefault="00D6773D" w:rsidP="00D6773D">
            <w:pPr>
              <w:spacing w:after="200" w:line="276" w:lineRule="auto"/>
              <w:ind w:left="2335"/>
              <w:rPr>
                <w:rFonts w:eastAsia="Calibri" w:cs="Times New Roman"/>
              </w:rPr>
            </w:pPr>
          </w:p>
        </w:tc>
      </w:tr>
      <w:tr w:rsidR="00D6773D" w:rsidRPr="00D6773D" w14:paraId="3AFF670D" w14:textId="77777777" w:rsidTr="00A90201">
        <w:trPr>
          <w:cantSplit/>
          <w:trHeight w:val="2089"/>
        </w:trPr>
        <w:tc>
          <w:tcPr>
            <w:tcW w:w="1034" w:type="dxa"/>
            <w:vMerge/>
            <w:tcBorders>
              <w:right w:val="single" w:sz="4" w:space="0" w:color="auto"/>
            </w:tcBorders>
          </w:tcPr>
          <w:p w14:paraId="0664E6A7" w14:textId="77777777" w:rsidR="00D6773D" w:rsidRPr="00D6773D" w:rsidRDefault="00D6773D" w:rsidP="00D6773D">
            <w:pPr>
              <w:spacing w:after="200" w:line="276" w:lineRule="auto"/>
              <w:jc w:val="center"/>
              <w:rPr>
                <w:rFonts w:eastAsia="Calibri" w:cs="Times New Roman"/>
              </w:rPr>
            </w:pPr>
          </w:p>
        </w:tc>
        <w:tc>
          <w:tcPr>
            <w:tcW w:w="8768" w:type="dxa"/>
            <w:tcBorders>
              <w:top w:val="nil"/>
              <w:left w:val="single" w:sz="4" w:space="0" w:color="auto"/>
              <w:bottom w:val="nil"/>
              <w:right w:val="single" w:sz="4" w:space="0" w:color="auto"/>
            </w:tcBorders>
          </w:tcPr>
          <w:p w14:paraId="1442F70C" w14:textId="33DA7458" w:rsidR="00447F89" w:rsidRDefault="00447F89" w:rsidP="00447F89">
            <w:pPr>
              <w:spacing w:after="200" w:line="276" w:lineRule="auto"/>
              <w:ind w:left="3587"/>
              <w:rPr>
                <w:rFonts w:eastAsia="Calibri" w:cs="Times New Roman"/>
                <w:b/>
              </w:rPr>
            </w:pPr>
            <w:r w:rsidRPr="00D6773D">
              <w:rPr>
                <w:rFonts w:eastAsia="Calibri" w:cs="Times New Roman"/>
                <w:b/>
                <w:lang w:val="de-DE"/>
              </w:rPr>
              <w:t>Nguyễn Thị Phương Dung</w:t>
            </w:r>
          </w:p>
          <w:p w14:paraId="2E1EC87A" w14:textId="100E6B9C" w:rsidR="00D6773D" w:rsidRDefault="00C43511" w:rsidP="00447F89">
            <w:pPr>
              <w:tabs>
                <w:tab w:val="left" w:pos="3706"/>
              </w:tabs>
              <w:spacing w:after="200" w:line="276" w:lineRule="auto"/>
              <w:ind w:left="3587"/>
              <w:rPr>
                <w:rFonts w:eastAsia="Calibri" w:cs="Times New Roman"/>
                <w:b/>
              </w:rPr>
            </w:pPr>
            <w:r>
              <w:rPr>
                <w:rFonts w:eastAsia="Calibri" w:cs="Times New Roman"/>
                <w:b/>
              </w:rPr>
              <w:t>Nguyễn Trọng Lâm</w:t>
            </w:r>
          </w:p>
          <w:p w14:paraId="18B4F69F" w14:textId="344FBC25" w:rsidR="00C43511" w:rsidRDefault="00C43511" w:rsidP="00C43511">
            <w:pPr>
              <w:spacing w:after="200" w:line="276" w:lineRule="auto"/>
              <w:ind w:left="2393"/>
              <w:rPr>
                <w:rFonts w:eastAsia="Calibri" w:cs="Times New Roman"/>
                <w:b/>
              </w:rPr>
            </w:pPr>
            <w:r>
              <w:rPr>
                <w:rFonts w:eastAsia="Calibri" w:cs="Times New Roman"/>
                <w:b/>
              </w:rPr>
              <w:t>Lớp: Class 2</w:t>
            </w:r>
          </w:p>
          <w:p w14:paraId="7BB1563C" w14:textId="77777777" w:rsidR="00C43511" w:rsidRDefault="00C43511" w:rsidP="00C43511">
            <w:pPr>
              <w:tabs>
                <w:tab w:val="left" w:pos="3639"/>
              </w:tabs>
              <w:spacing w:after="200" w:line="276" w:lineRule="auto"/>
              <w:rPr>
                <w:rFonts w:eastAsia="Calibri" w:cs="Times New Roman"/>
                <w:b/>
              </w:rPr>
            </w:pPr>
          </w:p>
          <w:p w14:paraId="21D26275" w14:textId="77777777" w:rsidR="00C43511" w:rsidRDefault="00C43511" w:rsidP="00C43511">
            <w:pPr>
              <w:tabs>
                <w:tab w:val="left" w:pos="3639"/>
              </w:tabs>
              <w:spacing w:after="200" w:line="276" w:lineRule="auto"/>
              <w:rPr>
                <w:rFonts w:eastAsia="Calibri" w:cs="Times New Roman"/>
                <w:b/>
              </w:rPr>
            </w:pPr>
          </w:p>
          <w:p w14:paraId="449F3AB3" w14:textId="22714A4F" w:rsidR="00C43511" w:rsidRPr="00D6773D" w:rsidRDefault="00C43511" w:rsidP="00C43511">
            <w:pPr>
              <w:tabs>
                <w:tab w:val="left" w:pos="3639"/>
              </w:tabs>
              <w:spacing w:after="200" w:line="276" w:lineRule="auto"/>
              <w:rPr>
                <w:rFonts w:eastAsia="Calibri" w:cs="Times New Roman"/>
                <w:b/>
              </w:rPr>
            </w:pPr>
          </w:p>
          <w:p w14:paraId="6DFDC1C4" w14:textId="77777777" w:rsidR="00D6773D" w:rsidRPr="00D6773D" w:rsidRDefault="00D6773D" w:rsidP="00D6773D">
            <w:pPr>
              <w:spacing w:after="200" w:line="276" w:lineRule="auto"/>
              <w:ind w:left="2335"/>
              <w:rPr>
                <w:rFonts w:eastAsia="Calibri" w:cs="Times New Roman"/>
                <w:b/>
              </w:rPr>
            </w:pPr>
            <w:r w:rsidRPr="00D6773D">
              <w:rPr>
                <w:rFonts w:eastAsia="Calibri" w:cs="Times New Roman"/>
                <w:b/>
              </w:rPr>
              <w:t xml:space="preserve">                                          </w:t>
            </w:r>
          </w:p>
        </w:tc>
      </w:tr>
      <w:tr w:rsidR="00D6773D" w:rsidRPr="00D6773D" w14:paraId="30AB73C7" w14:textId="77777777" w:rsidTr="00A90201">
        <w:trPr>
          <w:cantSplit/>
          <w:trHeight w:val="696"/>
        </w:trPr>
        <w:tc>
          <w:tcPr>
            <w:tcW w:w="1034" w:type="dxa"/>
            <w:vMerge/>
            <w:tcBorders>
              <w:right w:val="single" w:sz="4" w:space="0" w:color="auto"/>
            </w:tcBorders>
          </w:tcPr>
          <w:p w14:paraId="73213875" w14:textId="77777777" w:rsidR="00D6773D" w:rsidRPr="00D6773D" w:rsidRDefault="00D6773D" w:rsidP="00D6773D">
            <w:pPr>
              <w:spacing w:after="200" w:line="276" w:lineRule="auto"/>
              <w:jc w:val="center"/>
              <w:rPr>
                <w:rFonts w:eastAsia="Calibri" w:cs="Times New Roman"/>
              </w:rPr>
            </w:pPr>
          </w:p>
        </w:tc>
        <w:tc>
          <w:tcPr>
            <w:tcW w:w="8768" w:type="dxa"/>
            <w:tcBorders>
              <w:top w:val="nil"/>
              <w:left w:val="single" w:sz="4" w:space="0" w:color="auto"/>
              <w:bottom w:val="nil"/>
              <w:right w:val="single" w:sz="4" w:space="0" w:color="auto"/>
            </w:tcBorders>
          </w:tcPr>
          <w:p w14:paraId="5C7FDF6E" w14:textId="77777777" w:rsidR="00D6773D" w:rsidRPr="00D6773D" w:rsidRDefault="00D6773D" w:rsidP="00D6773D">
            <w:pPr>
              <w:spacing w:after="200" w:line="276" w:lineRule="auto"/>
              <w:jc w:val="center"/>
              <w:rPr>
                <w:rFonts w:eastAsia="Calibri" w:cs="Times New Roman"/>
                <w:b/>
                <w:lang w:val="de-DE"/>
              </w:rPr>
            </w:pPr>
          </w:p>
        </w:tc>
      </w:tr>
      <w:tr w:rsidR="00D6773D" w:rsidRPr="00D6773D" w14:paraId="172DE89A" w14:textId="77777777" w:rsidTr="00A90201">
        <w:trPr>
          <w:cantSplit/>
          <w:trHeight w:val="696"/>
        </w:trPr>
        <w:tc>
          <w:tcPr>
            <w:tcW w:w="1034" w:type="dxa"/>
            <w:vMerge/>
          </w:tcPr>
          <w:p w14:paraId="3C855396" w14:textId="77777777" w:rsidR="00D6773D" w:rsidRPr="00D6773D" w:rsidRDefault="00D6773D" w:rsidP="00D6773D">
            <w:pPr>
              <w:spacing w:after="200" w:line="276" w:lineRule="auto"/>
              <w:jc w:val="center"/>
              <w:rPr>
                <w:rFonts w:eastAsia="Calibri" w:cs="Times New Roman"/>
                <w:lang w:val="de-DE"/>
              </w:rPr>
            </w:pPr>
          </w:p>
        </w:tc>
        <w:tc>
          <w:tcPr>
            <w:tcW w:w="8768" w:type="dxa"/>
            <w:tcBorders>
              <w:top w:val="nil"/>
            </w:tcBorders>
          </w:tcPr>
          <w:p w14:paraId="61E48778" w14:textId="4DFC4DA5" w:rsidR="00D6773D" w:rsidRPr="00D6773D" w:rsidRDefault="00222466" w:rsidP="00D6773D">
            <w:pPr>
              <w:spacing w:after="200" w:line="276" w:lineRule="auto"/>
              <w:jc w:val="center"/>
              <w:rPr>
                <w:rFonts w:eastAsia="Calibri" w:cs="Times New Roman"/>
                <w:lang w:val="de-DE"/>
              </w:rPr>
            </w:pPr>
            <w:r>
              <w:rPr>
                <w:rFonts w:eastAsia="Calibri" w:cs="Times New Roman"/>
                <w:lang w:val="de-DE"/>
              </w:rPr>
              <w:t>Hà Nội – Năm 2023</w:t>
            </w:r>
          </w:p>
        </w:tc>
      </w:tr>
    </w:tbl>
    <w:p w14:paraId="289609E5" w14:textId="4D39898C" w:rsidR="00A92218" w:rsidRPr="00222466" w:rsidRDefault="00222466" w:rsidP="00222466">
      <w:pPr>
        <w:spacing w:after="0" w:line="240" w:lineRule="auto"/>
        <w:jc w:val="center"/>
        <w:rPr>
          <w:rFonts w:cs="Times New Roman"/>
          <w:b/>
          <w:bCs/>
          <w:szCs w:val="28"/>
          <w:lang w:val="vi-VN"/>
        </w:rPr>
      </w:pPr>
      <w:r>
        <w:rPr>
          <w:rFonts w:cs="Times New Roman"/>
          <w:b/>
          <w:bCs/>
          <w:lang w:val="vi-VN"/>
        </w:rPr>
        <w:br w:type="page"/>
      </w:r>
      <w:r w:rsidR="00A57AE5" w:rsidRPr="00222466">
        <w:rPr>
          <w:rFonts w:cs="Times New Roman"/>
          <w:b/>
          <w:bCs/>
          <w:szCs w:val="28"/>
          <w:lang w:val="vi-VN"/>
        </w:rPr>
        <w:lastRenderedPageBreak/>
        <w:t>NHẬN XÉT CỦA GIÁO VIÊN HƯỚNG DẪN</w:t>
      </w:r>
    </w:p>
    <w:p w14:paraId="1F0661CC"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r w:rsidRPr="00222466">
        <w:rPr>
          <w:rFonts w:cs="Times New Roman"/>
          <w:b/>
          <w:szCs w:val="28"/>
          <w:lang w:val="vi-VN"/>
        </w:rPr>
        <w:tab/>
      </w:r>
    </w:p>
    <w:p w14:paraId="52E28D26"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p>
    <w:p w14:paraId="584DD3EE"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p>
    <w:p w14:paraId="3CC8253B"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p>
    <w:p w14:paraId="6549251E"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p>
    <w:p w14:paraId="4221E430"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p>
    <w:p w14:paraId="293BDBAF"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p>
    <w:p w14:paraId="78677EAB"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p>
    <w:p w14:paraId="35736BDE"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p>
    <w:p w14:paraId="27FE0655"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p>
    <w:p w14:paraId="5745A6D2"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p>
    <w:p w14:paraId="261DAC1E"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p>
    <w:p w14:paraId="5B60CEF7"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p>
    <w:p w14:paraId="2BF0D24B"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p>
    <w:p w14:paraId="50C044B0"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p>
    <w:p w14:paraId="7B17EBAD"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p>
    <w:p w14:paraId="5FB94096"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p>
    <w:p w14:paraId="60EF9454"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p>
    <w:p w14:paraId="621A528D"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p>
    <w:p w14:paraId="26DDC49D"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p>
    <w:p w14:paraId="24CC8943"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p>
    <w:p w14:paraId="55BA9B17"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p>
    <w:p w14:paraId="72DCB3B1" w14:textId="77777777" w:rsidR="00A92218" w:rsidRPr="00222466" w:rsidRDefault="00A57AE5">
      <w:pPr>
        <w:widowControl w:val="0"/>
        <w:tabs>
          <w:tab w:val="left" w:leader="dot" w:pos="8789"/>
        </w:tabs>
        <w:rPr>
          <w:rFonts w:cs="Times New Roman"/>
          <w:b/>
          <w:szCs w:val="28"/>
          <w:lang w:val="vi-VN"/>
        </w:rPr>
      </w:pPr>
      <w:r w:rsidRPr="00222466">
        <w:rPr>
          <w:rFonts w:cs="Times New Roman"/>
          <w:b/>
          <w:szCs w:val="28"/>
          <w:lang w:val="vi-VN"/>
        </w:rPr>
        <w:tab/>
      </w:r>
    </w:p>
    <w:p w14:paraId="03DD9375" w14:textId="77777777" w:rsidR="00A92218" w:rsidRPr="00222466" w:rsidRDefault="00A57AE5">
      <w:pPr>
        <w:pStyle w:val="paranofl"/>
        <w:ind w:left="3600"/>
        <w:jc w:val="center"/>
        <w:rPr>
          <w:rFonts w:cs="Times New Roman"/>
          <w:b/>
          <w:bCs/>
          <w:i/>
          <w:iCs/>
          <w:szCs w:val="28"/>
          <w:lang w:val="vi-VN"/>
        </w:rPr>
      </w:pPr>
      <w:r w:rsidRPr="00222466">
        <w:rPr>
          <w:rFonts w:cs="Times New Roman"/>
          <w:b/>
          <w:bCs/>
          <w:i/>
          <w:iCs/>
          <w:szCs w:val="28"/>
          <w:lang w:val="vi-VN"/>
        </w:rPr>
        <w:t>Hà Nội, Ngày … Tháng … Năm…</w:t>
      </w:r>
    </w:p>
    <w:p w14:paraId="2B3EA8A3" w14:textId="77777777" w:rsidR="00222466" w:rsidRDefault="00222466" w:rsidP="00222466">
      <w:pPr>
        <w:pStyle w:val="paranofl"/>
        <w:tabs>
          <w:tab w:val="left" w:pos="5103"/>
        </w:tabs>
        <w:rPr>
          <w:rFonts w:cs="Times New Roman"/>
          <w:b/>
          <w:bCs/>
          <w:i/>
          <w:iCs/>
          <w:lang w:val="vi-VN"/>
        </w:rPr>
      </w:pPr>
      <w:r>
        <w:rPr>
          <w:rFonts w:cs="Times New Roman"/>
          <w:b/>
          <w:bCs/>
          <w:i/>
          <w:iCs/>
          <w:lang w:val="vi-VN"/>
        </w:rPr>
        <w:tab/>
      </w:r>
    </w:p>
    <w:p w14:paraId="617820E7" w14:textId="3523FA1E" w:rsidR="00A92218" w:rsidRPr="008F2056" w:rsidRDefault="00222466" w:rsidP="008F2056">
      <w:pPr>
        <w:pStyle w:val="paranofl"/>
        <w:tabs>
          <w:tab w:val="left" w:pos="5103"/>
        </w:tabs>
        <w:rPr>
          <w:rFonts w:cs="Times New Roman"/>
          <w:b/>
          <w:bCs/>
          <w:i/>
          <w:iCs/>
        </w:rPr>
        <w:sectPr w:rsidR="00A92218" w:rsidRPr="008F2056">
          <w:footerReference w:type="default" r:id="rId9"/>
          <w:pgSz w:w="11907" w:h="16840"/>
          <w:pgMar w:top="1418" w:right="1134" w:bottom="1134" w:left="1985" w:header="720" w:footer="720" w:gutter="0"/>
          <w:pgNumType w:start="21"/>
          <w:cols w:space="720"/>
          <w:docGrid w:linePitch="360"/>
        </w:sectPr>
      </w:pPr>
      <w:r>
        <w:rPr>
          <w:rFonts w:cs="Times New Roman"/>
          <w:b/>
          <w:bCs/>
          <w:i/>
          <w:iCs/>
          <w:lang w:val="vi-VN"/>
        </w:rPr>
        <w:tab/>
      </w:r>
      <w:r w:rsidR="00A57AE5">
        <w:rPr>
          <w:rFonts w:cs="Times New Roman"/>
          <w:b/>
          <w:bCs/>
          <w:i/>
          <w:iCs/>
          <w:lang w:val="vi-VN"/>
        </w:rPr>
        <w:t>Người nhậ</w:t>
      </w:r>
      <w:r w:rsidR="008F2056">
        <w:rPr>
          <w:rFonts w:cs="Times New Roman"/>
          <w:b/>
          <w:bCs/>
          <w:i/>
          <w:iCs/>
          <w:lang w:val="vi-VN"/>
        </w:rPr>
        <w:t>n xé</w:t>
      </w:r>
      <w:r w:rsidR="008F2056">
        <w:rPr>
          <w:rFonts w:cs="Times New Roman"/>
          <w:b/>
          <w:bCs/>
          <w:i/>
          <w:iCs/>
        </w:rPr>
        <w:t>t</w:t>
      </w:r>
    </w:p>
    <w:p w14:paraId="1E597B45" w14:textId="61AB5E58" w:rsidR="00A92218" w:rsidRDefault="00A57AE5" w:rsidP="008F2056">
      <w:pPr>
        <w:pStyle w:val="Style1"/>
        <w:rPr>
          <w:szCs w:val="28"/>
        </w:rPr>
      </w:pPr>
      <w:bookmarkStart w:id="0" w:name="_Toc87795390"/>
      <w:bookmarkStart w:id="1" w:name="_Toc92739057"/>
      <w:bookmarkStart w:id="2" w:name="_Toc122468119"/>
      <w:bookmarkStart w:id="3" w:name="_Toc7551697"/>
      <w:bookmarkStart w:id="4" w:name="_Toc87814861"/>
      <w:bookmarkStart w:id="5" w:name="_Toc130804300"/>
      <w:r>
        <w:rPr>
          <w:szCs w:val="28"/>
        </w:rPr>
        <w:lastRenderedPageBreak/>
        <w:t>LỜI CẢM ƠN</w:t>
      </w:r>
      <w:bookmarkEnd w:id="0"/>
      <w:bookmarkEnd w:id="1"/>
      <w:bookmarkEnd w:id="2"/>
      <w:bookmarkEnd w:id="3"/>
      <w:bookmarkEnd w:id="4"/>
      <w:bookmarkEnd w:id="5"/>
    </w:p>
    <w:p w14:paraId="69DAD6E9" w14:textId="2939BA87" w:rsidR="00A92218" w:rsidRPr="00881F09" w:rsidRDefault="00A57AE5" w:rsidP="007533CC">
      <w:pPr>
        <w:widowControl w:val="0"/>
        <w:spacing w:line="360" w:lineRule="auto"/>
        <w:ind w:firstLine="720"/>
        <w:rPr>
          <w:rFonts w:cs="Times New Roman"/>
          <w:szCs w:val="28"/>
        </w:rPr>
      </w:pPr>
      <w:r>
        <w:rPr>
          <w:rFonts w:cs="Times New Roman"/>
          <w:szCs w:val="28"/>
          <w:lang w:val="vi-VN"/>
        </w:rPr>
        <w:t>Để hoàn thành đồ</w:t>
      </w:r>
      <w:r w:rsidR="00881F09">
        <w:rPr>
          <w:rFonts w:cs="Times New Roman"/>
          <w:szCs w:val="28"/>
          <w:lang w:val="vi-VN"/>
        </w:rPr>
        <w:t xml:space="preserve"> án tốt nghiệp</w:t>
      </w:r>
      <w:r>
        <w:rPr>
          <w:rFonts w:cs="Times New Roman"/>
          <w:szCs w:val="28"/>
          <w:lang w:val="vi-VN"/>
        </w:rPr>
        <w:t xml:space="preserve"> này, lời đầu tiên </w:t>
      </w:r>
      <w:r w:rsidR="00881F09">
        <w:rPr>
          <w:rFonts w:cs="Times New Roman"/>
          <w:szCs w:val="28"/>
        </w:rPr>
        <w:t>chúng tôi</w:t>
      </w:r>
      <w:r>
        <w:rPr>
          <w:rFonts w:cs="Times New Roman"/>
          <w:szCs w:val="28"/>
          <w:lang w:val="vi-VN"/>
        </w:rPr>
        <w:t xml:space="preserve"> xin cảm ơn chân thành đến toàn thể thầy cô trong </w:t>
      </w:r>
      <w:r w:rsidR="00881F09">
        <w:rPr>
          <w:rFonts w:cs="Times New Roman"/>
          <w:szCs w:val="28"/>
        </w:rPr>
        <w:t xml:space="preserve">Học viện CNTT Bách Khoa </w:t>
      </w:r>
      <w:r>
        <w:rPr>
          <w:rFonts w:cs="Times New Roman"/>
          <w:szCs w:val="28"/>
          <w:lang w:val="vi-VN"/>
        </w:rPr>
        <w:t>và</w:t>
      </w:r>
      <w:r w:rsidR="00881F09">
        <w:rPr>
          <w:rFonts w:cs="Times New Roman"/>
          <w:szCs w:val="28"/>
        </w:rPr>
        <w:t xml:space="preserve"> các anh chị trong công ty Samsung</w:t>
      </w:r>
      <w:r>
        <w:rPr>
          <w:rFonts w:cs="Times New Roman"/>
          <w:szCs w:val="28"/>
          <w:lang w:val="vi-VN"/>
        </w:rPr>
        <w:t>, những người đã tận tình hướng dẫn, dạy dỗ và trang bị cho</w:t>
      </w:r>
      <w:r>
        <w:rPr>
          <w:rFonts w:cs="Times New Roman"/>
          <w:szCs w:val="28"/>
        </w:rPr>
        <w:t xml:space="preserve"> chúng</w:t>
      </w:r>
      <w:r w:rsidR="00881F09">
        <w:rPr>
          <w:rFonts w:cs="Times New Roman"/>
          <w:szCs w:val="28"/>
          <w:lang w:val="vi-VN"/>
        </w:rPr>
        <w:t xml:space="preserve"> tôi</w:t>
      </w:r>
      <w:r>
        <w:rPr>
          <w:rFonts w:cs="Times New Roman"/>
          <w:szCs w:val="28"/>
          <w:lang w:val="vi-VN"/>
        </w:rPr>
        <w:t xml:space="preserve"> những kiến thức </w:t>
      </w:r>
      <w:r w:rsidR="00881F09">
        <w:rPr>
          <w:rFonts w:cs="Times New Roman"/>
          <w:szCs w:val="28"/>
        </w:rPr>
        <w:t>bổ ích trong thời gian đào tạo.</w:t>
      </w:r>
    </w:p>
    <w:p w14:paraId="0B73A87A" w14:textId="1DEC2C94" w:rsidR="00A92218" w:rsidRDefault="00A57AE5" w:rsidP="007533CC">
      <w:pPr>
        <w:widowControl w:val="0"/>
        <w:spacing w:line="360" w:lineRule="auto"/>
        <w:ind w:firstLine="720"/>
        <w:rPr>
          <w:rFonts w:cs="Times New Roman"/>
          <w:szCs w:val="28"/>
          <w:lang w:val="vi-VN"/>
        </w:rPr>
      </w:pPr>
      <w:r>
        <w:rPr>
          <w:rFonts w:cs="Times New Roman"/>
          <w:szCs w:val="28"/>
          <w:lang w:val="vi-VN"/>
        </w:rPr>
        <w:t>Đặc biệt</w:t>
      </w:r>
      <w:r>
        <w:rPr>
          <w:rFonts w:cs="Times New Roman"/>
          <w:szCs w:val="28"/>
        </w:rPr>
        <w:t xml:space="preserve"> chúng</w:t>
      </w:r>
      <w:r>
        <w:rPr>
          <w:rFonts w:cs="Times New Roman"/>
          <w:szCs w:val="28"/>
          <w:lang w:val="vi-VN"/>
        </w:rPr>
        <w:t xml:space="preserve"> </w:t>
      </w:r>
      <w:r w:rsidR="007533CC">
        <w:rPr>
          <w:rFonts w:cs="Times New Roman"/>
          <w:szCs w:val="28"/>
        </w:rPr>
        <w:t>tôi</w:t>
      </w:r>
      <w:r>
        <w:rPr>
          <w:rFonts w:cs="Times New Roman"/>
          <w:szCs w:val="28"/>
          <w:lang w:val="vi-VN"/>
        </w:rPr>
        <w:t xml:space="preserve"> xin gửi lời cảm ơn chân thành đến thầy </w:t>
      </w:r>
      <w:r>
        <w:rPr>
          <w:rFonts w:cs="Times New Roman"/>
          <w:b/>
          <w:i/>
          <w:szCs w:val="28"/>
        </w:rPr>
        <w:t xml:space="preserve">Nguyễn </w:t>
      </w:r>
      <w:r w:rsidR="00881F09">
        <w:rPr>
          <w:rFonts w:cs="Times New Roman"/>
          <w:b/>
          <w:i/>
          <w:szCs w:val="28"/>
        </w:rPr>
        <w:t xml:space="preserve">Văn Tuyên </w:t>
      </w:r>
      <w:r>
        <w:rPr>
          <w:rFonts w:cs="Times New Roman"/>
          <w:szCs w:val="28"/>
          <w:lang w:val="vi-VN"/>
        </w:rPr>
        <w:t xml:space="preserve">đã hướng dẫn cho </w:t>
      </w:r>
      <w:r w:rsidR="00881F09">
        <w:rPr>
          <w:rFonts w:cs="Times New Roman"/>
          <w:szCs w:val="28"/>
        </w:rPr>
        <w:t>chúng tôi</w:t>
      </w:r>
      <w:r>
        <w:rPr>
          <w:rFonts w:cs="Times New Roman"/>
          <w:szCs w:val="28"/>
          <w:lang w:val="vi-VN"/>
        </w:rPr>
        <w:t xml:space="preserve"> những kiến thức, kỹ năng cơ bản cần có để hoàn thành đề tài nghiên cứu này.</w:t>
      </w:r>
    </w:p>
    <w:p w14:paraId="6F12FF26" w14:textId="62C08AE0" w:rsidR="00A92218" w:rsidRDefault="00A57AE5" w:rsidP="007533CC">
      <w:pPr>
        <w:widowControl w:val="0"/>
        <w:spacing w:line="360" w:lineRule="auto"/>
        <w:ind w:firstLine="720"/>
        <w:rPr>
          <w:rFonts w:cs="Times New Roman"/>
          <w:szCs w:val="28"/>
          <w:lang w:val="vi-VN"/>
        </w:rPr>
      </w:pPr>
      <w:r>
        <w:rPr>
          <w:rFonts w:cs="Times New Roman"/>
          <w:szCs w:val="28"/>
          <w:lang w:val="vi-VN"/>
        </w:rPr>
        <w:t>Sau cùng</w:t>
      </w:r>
      <w:r>
        <w:rPr>
          <w:rFonts w:cs="Times New Roman"/>
          <w:szCs w:val="28"/>
        </w:rPr>
        <w:t xml:space="preserve"> chúng</w:t>
      </w:r>
      <w:r w:rsidR="00881F09">
        <w:rPr>
          <w:rFonts w:cs="Times New Roman"/>
          <w:szCs w:val="28"/>
          <w:lang w:val="vi-VN"/>
        </w:rPr>
        <w:t xml:space="preserve"> tôi</w:t>
      </w:r>
      <w:r>
        <w:rPr>
          <w:rFonts w:cs="Times New Roman"/>
          <w:szCs w:val="28"/>
          <w:lang w:val="vi-VN"/>
        </w:rPr>
        <w:t xml:space="preserve"> xin gửi lời cảm ơn chân thành tới gia đình, bạn bè đã động viên, cổ vũ và đóng góp ý kiến trong quá trình học tập, nghiên cứu cũng như quá trình làm đồ</w:t>
      </w:r>
      <w:r w:rsidR="00881F09">
        <w:rPr>
          <w:rFonts w:cs="Times New Roman"/>
          <w:szCs w:val="28"/>
          <w:lang w:val="vi-VN"/>
        </w:rPr>
        <w:t xml:space="preserve"> án tốt nghiệp này</w:t>
      </w:r>
      <w:r>
        <w:rPr>
          <w:rFonts w:cs="Times New Roman"/>
          <w:szCs w:val="28"/>
          <w:lang w:val="vi-VN"/>
        </w:rPr>
        <w:t>.</w:t>
      </w:r>
    </w:p>
    <w:p w14:paraId="46D342CD" w14:textId="48F283EE" w:rsidR="00A92218" w:rsidRDefault="00A57AE5" w:rsidP="007533CC">
      <w:pPr>
        <w:widowControl w:val="0"/>
        <w:spacing w:line="360" w:lineRule="auto"/>
        <w:ind w:firstLine="720"/>
        <w:rPr>
          <w:rFonts w:cs="Times New Roman"/>
          <w:szCs w:val="28"/>
          <w:lang w:val="vi-VN"/>
        </w:rPr>
      </w:pPr>
      <w:r>
        <w:rPr>
          <w:rFonts w:cs="Times New Roman"/>
          <w:szCs w:val="28"/>
          <w:lang w:val="vi-VN"/>
        </w:rPr>
        <w:t>Tuy nhiên trong quá trình nghiên cứu đề tài, vì kiến thức còn hạn chế nên</w:t>
      </w:r>
      <w:r>
        <w:rPr>
          <w:rFonts w:cs="Times New Roman"/>
          <w:szCs w:val="28"/>
        </w:rPr>
        <w:t xml:space="preserve"> chúng</w:t>
      </w:r>
      <w:r>
        <w:rPr>
          <w:rFonts w:cs="Times New Roman"/>
          <w:szCs w:val="28"/>
          <w:lang w:val="vi-VN"/>
        </w:rPr>
        <w:t xml:space="preserve"> </w:t>
      </w:r>
      <w:r w:rsidR="000A114D">
        <w:rPr>
          <w:rFonts w:cs="Times New Roman"/>
          <w:szCs w:val="28"/>
        </w:rPr>
        <w:t>tôi</w:t>
      </w:r>
      <w:r>
        <w:rPr>
          <w:rFonts w:cs="Times New Roman"/>
          <w:szCs w:val="28"/>
          <w:lang w:val="vi-VN"/>
        </w:rPr>
        <w:t xml:space="preserve"> vẫn còn nhiều thiếu sót khi tìm hiểu, đánh giá và trình bày về đề tài. Rất mong nhận được sự quan tâm, góp ý của các thầy cô giảng viên bộ</w:t>
      </w:r>
      <w:r w:rsidR="00881F09">
        <w:rPr>
          <w:rFonts w:cs="Times New Roman"/>
          <w:szCs w:val="28"/>
          <w:lang w:val="vi-VN"/>
        </w:rPr>
        <w:t xml:space="preserve"> môn cùng các anh chị</w:t>
      </w:r>
      <w:r w:rsidR="000A114D">
        <w:rPr>
          <w:rFonts w:cs="Times New Roman"/>
          <w:szCs w:val="28"/>
        </w:rPr>
        <w:t xml:space="preserve"> </w:t>
      </w:r>
      <w:r>
        <w:rPr>
          <w:rFonts w:cs="Times New Roman"/>
          <w:szCs w:val="28"/>
          <w:lang w:val="vi-VN"/>
        </w:rPr>
        <w:t xml:space="preserve">để đề tài của </w:t>
      </w:r>
      <w:r w:rsidR="00881F09">
        <w:rPr>
          <w:rFonts w:cs="Times New Roman"/>
          <w:szCs w:val="28"/>
        </w:rPr>
        <w:t>chúng tôi</w:t>
      </w:r>
      <w:r>
        <w:rPr>
          <w:rFonts w:cs="Times New Roman"/>
          <w:szCs w:val="28"/>
          <w:lang w:val="vi-VN"/>
        </w:rPr>
        <w:t xml:space="preserve"> được </w:t>
      </w:r>
      <w:r>
        <w:rPr>
          <w:rFonts w:cs="Times New Roman"/>
          <w:szCs w:val="28"/>
        </w:rPr>
        <w:t>đ</w:t>
      </w:r>
      <w:r>
        <w:rPr>
          <w:rFonts w:cs="Times New Roman"/>
          <w:szCs w:val="28"/>
          <w:lang w:val="vi-VN"/>
        </w:rPr>
        <w:t>ầy đủ và hoàn chỉnh hơn.</w:t>
      </w:r>
    </w:p>
    <w:p w14:paraId="31B67ED3" w14:textId="4B70756E" w:rsidR="00A92218" w:rsidRDefault="00A57AE5" w:rsidP="007533CC">
      <w:pPr>
        <w:widowControl w:val="0"/>
        <w:tabs>
          <w:tab w:val="left" w:pos="1170"/>
        </w:tabs>
        <w:spacing w:line="360" w:lineRule="auto"/>
        <w:rPr>
          <w:rFonts w:cs="Times New Roman"/>
          <w:szCs w:val="28"/>
          <w:lang w:val="vi-VN"/>
        </w:rPr>
      </w:pPr>
      <w:r>
        <w:rPr>
          <w:rFonts w:cs="Times New Roman"/>
          <w:szCs w:val="28"/>
          <w:lang w:val="vi-VN"/>
        </w:rPr>
        <w:t xml:space="preserve">Chúng </w:t>
      </w:r>
      <w:r w:rsidR="00881F09">
        <w:rPr>
          <w:rFonts w:cs="Times New Roman"/>
          <w:szCs w:val="28"/>
        </w:rPr>
        <w:t>tôi</w:t>
      </w:r>
      <w:r>
        <w:rPr>
          <w:rFonts w:cs="Times New Roman"/>
          <w:szCs w:val="28"/>
          <w:lang w:val="vi-VN"/>
        </w:rPr>
        <w:t xml:space="preserve"> xin chân thành cảm ơn!</w:t>
      </w:r>
    </w:p>
    <w:p w14:paraId="412C4203" w14:textId="77777777" w:rsidR="00A92218" w:rsidRDefault="00A92218" w:rsidP="007533CC">
      <w:pPr>
        <w:widowControl w:val="0"/>
        <w:tabs>
          <w:tab w:val="left" w:pos="1170"/>
        </w:tabs>
        <w:spacing w:line="360" w:lineRule="auto"/>
        <w:rPr>
          <w:rFonts w:cs="Times New Roman"/>
          <w:szCs w:val="28"/>
          <w:lang w:val="vi-VN"/>
        </w:rPr>
      </w:pPr>
    </w:p>
    <w:p w14:paraId="59ED535E" w14:textId="415D24E2" w:rsidR="00A92218" w:rsidRDefault="00A57AE5">
      <w:pPr>
        <w:spacing w:line="312" w:lineRule="auto"/>
        <w:jc w:val="right"/>
        <w:rPr>
          <w:rFonts w:cs="Times New Roman"/>
          <w:i/>
          <w:color w:val="000000"/>
          <w:szCs w:val="28"/>
          <w:lang w:eastAsia="ja-JP"/>
        </w:rPr>
      </w:pPr>
      <w:r>
        <w:rPr>
          <w:rFonts w:cs="Times New Roman"/>
          <w:i/>
          <w:color w:val="000000"/>
          <w:szCs w:val="28"/>
          <w:lang w:eastAsia="ja-JP"/>
        </w:rPr>
        <w:t>Hà Nộ</w:t>
      </w:r>
      <w:r w:rsidR="00881F09">
        <w:rPr>
          <w:rFonts w:cs="Times New Roman"/>
          <w:i/>
          <w:color w:val="000000"/>
          <w:szCs w:val="28"/>
          <w:lang w:eastAsia="ja-JP"/>
        </w:rPr>
        <w:t>i, ngày  25  tháng  03  năm 2023</w:t>
      </w:r>
    </w:p>
    <w:p w14:paraId="31B99D98" w14:textId="1DB7CBFA" w:rsidR="00A92218" w:rsidRDefault="00A57AE5" w:rsidP="006A5CC1">
      <w:pPr>
        <w:spacing w:line="312" w:lineRule="auto"/>
        <w:rPr>
          <w:rFonts w:cs="Times New Roman"/>
          <w:color w:val="000000"/>
          <w:szCs w:val="28"/>
          <w:lang w:eastAsia="ja-JP"/>
        </w:rPr>
      </w:pPr>
      <w:r>
        <w:rPr>
          <w:rFonts w:cs="Times New Roman"/>
          <w:b/>
          <w:color w:val="000000"/>
          <w:szCs w:val="28"/>
          <w:lang w:eastAsia="ja-JP"/>
        </w:rPr>
        <w:tab/>
      </w:r>
      <w:r>
        <w:rPr>
          <w:rFonts w:cs="Times New Roman"/>
          <w:b/>
          <w:color w:val="000000"/>
          <w:szCs w:val="28"/>
          <w:lang w:eastAsia="ja-JP"/>
        </w:rPr>
        <w:tab/>
      </w:r>
      <w:r>
        <w:rPr>
          <w:rFonts w:cs="Times New Roman"/>
          <w:b/>
          <w:color w:val="000000"/>
          <w:szCs w:val="28"/>
          <w:lang w:eastAsia="ja-JP"/>
        </w:rPr>
        <w:tab/>
      </w:r>
      <w:r>
        <w:rPr>
          <w:rFonts w:cs="Times New Roman"/>
          <w:b/>
          <w:color w:val="000000"/>
          <w:szCs w:val="28"/>
          <w:lang w:eastAsia="ja-JP"/>
        </w:rPr>
        <w:tab/>
      </w:r>
      <w:r>
        <w:rPr>
          <w:rFonts w:cs="Times New Roman"/>
          <w:b/>
          <w:color w:val="000000"/>
          <w:szCs w:val="28"/>
          <w:lang w:eastAsia="ja-JP"/>
        </w:rPr>
        <w:tab/>
      </w:r>
      <w:r>
        <w:rPr>
          <w:rFonts w:cs="Times New Roman"/>
          <w:b/>
          <w:color w:val="000000"/>
          <w:szCs w:val="28"/>
          <w:lang w:eastAsia="ja-JP"/>
        </w:rPr>
        <w:tab/>
        <w:t xml:space="preserve">   </w:t>
      </w:r>
      <w:r>
        <w:rPr>
          <w:rFonts w:cs="Times New Roman"/>
          <w:b/>
          <w:color w:val="000000"/>
          <w:szCs w:val="28"/>
          <w:lang w:eastAsia="ja-JP"/>
        </w:rPr>
        <w:tab/>
      </w:r>
      <w:r>
        <w:rPr>
          <w:rFonts w:cs="Times New Roman"/>
          <w:b/>
          <w:color w:val="000000"/>
          <w:szCs w:val="28"/>
          <w:lang w:eastAsia="ja-JP"/>
        </w:rPr>
        <w:tab/>
      </w:r>
      <w:r>
        <w:rPr>
          <w:rFonts w:cs="Times New Roman"/>
          <w:color w:val="000000"/>
          <w:szCs w:val="28"/>
          <w:lang w:eastAsia="ja-JP"/>
        </w:rPr>
        <w:t>Nhóm sinh viên</w:t>
      </w:r>
    </w:p>
    <w:p w14:paraId="38DF8FE9" w14:textId="77777777" w:rsidR="00A92218" w:rsidRDefault="00A57AE5" w:rsidP="00881F09">
      <w:pPr>
        <w:tabs>
          <w:tab w:val="left" w:pos="5245"/>
          <w:tab w:val="left" w:pos="5670"/>
        </w:tabs>
        <w:spacing w:line="312" w:lineRule="auto"/>
        <w:ind w:left="5245"/>
        <w:rPr>
          <w:rFonts w:cs="Times New Roman"/>
          <w:color w:val="000000"/>
          <w:szCs w:val="28"/>
          <w:lang w:eastAsia="ja-JP"/>
        </w:rPr>
      </w:pPr>
      <w:r>
        <w:rPr>
          <w:rFonts w:cs="Times New Roman"/>
          <w:color w:val="000000"/>
          <w:szCs w:val="28"/>
          <w:lang w:eastAsia="ja-JP"/>
        </w:rPr>
        <w:t>Nguyễn Thị Phương Dung</w:t>
      </w:r>
    </w:p>
    <w:p w14:paraId="2DF4DD48" w14:textId="7948421E" w:rsidR="00A92218" w:rsidRDefault="00881F09" w:rsidP="00881F09">
      <w:pPr>
        <w:tabs>
          <w:tab w:val="left" w:pos="5245"/>
        </w:tabs>
        <w:spacing w:after="0" w:line="240" w:lineRule="auto"/>
        <w:jc w:val="left"/>
        <w:rPr>
          <w:rFonts w:cs="Times New Roman"/>
          <w:color w:val="000000"/>
          <w:szCs w:val="28"/>
          <w:lang w:eastAsia="ja-JP"/>
        </w:rPr>
      </w:pPr>
      <w:r>
        <w:rPr>
          <w:rFonts w:cs="Times New Roman"/>
          <w:color w:val="000000"/>
          <w:szCs w:val="28"/>
          <w:lang w:eastAsia="ja-JP"/>
        </w:rPr>
        <w:tab/>
        <w:t>Nguyễn Trọng Lâm</w:t>
      </w:r>
      <w:r w:rsidR="00A57AE5">
        <w:rPr>
          <w:rFonts w:cs="Times New Roman"/>
          <w:color w:val="000000"/>
          <w:szCs w:val="28"/>
          <w:lang w:eastAsia="ja-JP"/>
        </w:rPr>
        <w:br w:type="page"/>
      </w:r>
    </w:p>
    <w:p w14:paraId="4D8DCE98" w14:textId="6BF9DF84" w:rsidR="002D4CA0" w:rsidRDefault="00A57AE5" w:rsidP="002D4CA0">
      <w:pPr>
        <w:pStyle w:val="Style1"/>
      </w:pPr>
      <w:bookmarkStart w:id="6" w:name="_Toc122468121"/>
      <w:bookmarkStart w:id="7" w:name="_Toc130804301"/>
      <w:r>
        <w:lastRenderedPageBreak/>
        <w:t>MỤC LỤC</w:t>
      </w:r>
      <w:bookmarkEnd w:id="6"/>
      <w:bookmarkEnd w:id="7"/>
    </w:p>
    <w:sdt>
      <w:sdtPr>
        <w:rPr>
          <w:rFonts w:ascii="Times New Roman" w:eastAsiaTheme="minorHAnsi" w:hAnsi="Times New Roman" w:cstheme="minorBidi"/>
          <w:color w:val="auto"/>
          <w:sz w:val="28"/>
          <w:szCs w:val="22"/>
        </w:rPr>
        <w:id w:val="1053506786"/>
        <w:docPartObj>
          <w:docPartGallery w:val="Table of Contents"/>
          <w:docPartUnique/>
        </w:docPartObj>
      </w:sdtPr>
      <w:sdtEndPr>
        <w:rPr>
          <w:b/>
          <w:bCs/>
          <w:noProof/>
        </w:rPr>
      </w:sdtEndPr>
      <w:sdtContent>
        <w:p w14:paraId="3432FFF4" w14:textId="5F6C9012" w:rsidR="002D4CA0" w:rsidRPr="000E1510" w:rsidRDefault="00FB797D">
          <w:pPr>
            <w:pStyle w:val="TOCHeading"/>
            <w:rPr>
              <w:rFonts w:ascii="Times New Roman" w:hAnsi="Times New Roman" w:cs="Times New Roman"/>
              <w:b/>
              <w:color w:val="auto"/>
              <w:sz w:val="28"/>
            </w:rPr>
          </w:pPr>
          <w:r w:rsidRPr="000E1510">
            <w:rPr>
              <w:rFonts w:ascii="Times New Roman" w:hAnsi="Times New Roman" w:cs="Times New Roman"/>
              <w:b/>
              <w:color w:val="auto"/>
              <w:sz w:val="28"/>
            </w:rPr>
            <w:t>MỤC LỤC</w:t>
          </w:r>
        </w:p>
        <w:p w14:paraId="7EBE03B7" w14:textId="3D0D49AC" w:rsidR="00CF0D55" w:rsidRDefault="002D4CA0">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130804300" w:history="1">
            <w:r w:rsidR="00CF0D55" w:rsidRPr="000F6C54">
              <w:rPr>
                <w:rStyle w:val="Hyperlink"/>
                <w:noProof/>
              </w:rPr>
              <w:t>LỜI CẢM ƠN</w:t>
            </w:r>
            <w:r w:rsidR="00CF0D55">
              <w:rPr>
                <w:noProof/>
                <w:webHidden/>
              </w:rPr>
              <w:tab/>
            </w:r>
            <w:r w:rsidR="00CF0D55">
              <w:rPr>
                <w:noProof/>
                <w:webHidden/>
              </w:rPr>
              <w:fldChar w:fldCharType="begin"/>
            </w:r>
            <w:r w:rsidR="00CF0D55">
              <w:rPr>
                <w:noProof/>
                <w:webHidden/>
              </w:rPr>
              <w:instrText xml:space="preserve"> PAGEREF _Toc130804300 \h </w:instrText>
            </w:r>
            <w:r w:rsidR="00CF0D55">
              <w:rPr>
                <w:noProof/>
                <w:webHidden/>
              </w:rPr>
            </w:r>
            <w:r w:rsidR="00CF0D55">
              <w:rPr>
                <w:noProof/>
                <w:webHidden/>
              </w:rPr>
              <w:fldChar w:fldCharType="separate"/>
            </w:r>
            <w:r w:rsidR="00CF0D55">
              <w:rPr>
                <w:noProof/>
                <w:webHidden/>
              </w:rPr>
              <w:t>1</w:t>
            </w:r>
            <w:r w:rsidR="00CF0D55">
              <w:rPr>
                <w:noProof/>
                <w:webHidden/>
              </w:rPr>
              <w:fldChar w:fldCharType="end"/>
            </w:r>
          </w:hyperlink>
        </w:p>
        <w:p w14:paraId="5AA18B53" w14:textId="11A0916C" w:rsidR="00CF0D55" w:rsidRDefault="00CF0D55">
          <w:pPr>
            <w:pStyle w:val="TOC1"/>
            <w:rPr>
              <w:rFonts w:asciiTheme="minorHAnsi" w:eastAsiaTheme="minorEastAsia" w:hAnsiTheme="minorHAnsi"/>
              <w:b w:val="0"/>
              <w:noProof/>
              <w:sz w:val="22"/>
            </w:rPr>
          </w:pPr>
          <w:hyperlink w:anchor="_Toc130804301" w:history="1">
            <w:r w:rsidRPr="000F6C54">
              <w:rPr>
                <w:rStyle w:val="Hyperlink"/>
                <w:noProof/>
              </w:rPr>
              <w:t>MỤC LỤC</w:t>
            </w:r>
            <w:r>
              <w:rPr>
                <w:noProof/>
                <w:webHidden/>
              </w:rPr>
              <w:tab/>
            </w:r>
            <w:r>
              <w:rPr>
                <w:noProof/>
                <w:webHidden/>
              </w:rPr>
              <w:fldChar w:fldCharType="begin"/>
            </w:r>
            <w:r>
              <w:rPr>
                <w:noProof/>
                <w:webHidden/>
              </w:rPr>
              <w:instrText xml:space="preserve"> PAGEREF _Toc130804301 \h </w:instrText>
            </w:r>
            <w:r>
              <w:rPr>
                <w:noProof/>
                <w:webHidden/>
              </w:rPr>
            </w:r>
            <w:r>
              <w:rPr>
                <w:noProof/>
                <w:webHidden/>
              </w:rPr>
              <w:fldChar w:fldCharType="separate"/>
            </w:r>
            <w:r>
              <w:rPr>
                <w:noProof/>
                <w:webHidden/>
              </w:rPr>
              <w:t>2</w:t>
            </w:r>
            <w:r>
              <w:rPr>
                <w:noProof/>
                <w:webHidden/>
              </w:rPr>
              <w:fldChar w:fldCharType="end"/>
            </w:r>
          </w:hyperlink>
        </w:p>
        <w:p w14:paraId="026AD522" w14:textId="115B0A24" w:rsidR="00CF0D55" w:rsidRDefault="00CF0D55">
          <w:pPr>
            <w:pStyle w:val="TOC1"/>
            <w:rPr>
              <w:rFonts w:asciiTheme="minorHAnsi" w:eastAsiaTheme="minorEastAsia" w:hAnsiTheme="minorHAnsi"/>
              <w:b w:val="0"/>
              <w:noProof/>
              <w:sz w:val="22"/>
            </w:rPr>
          </w:pPr>
          <w:hyperlink w:anchor="_Toc130804302" w:history="1">
            <w:r w:rsidRPr="000F6C54">
              <w:rPr>
                <w:rStyle w:val="Hyperlink"/>
                <w:noProof/>
              </w:rPr>
              <w:t>DANH MỤC HÌNH ẢNH</w:t>
            </w:r>
            <w:r>
              <w:rPr>
                <w:noProof/>
                <w:webHidden/>
              </w:rPr>
              <w:tab/>
            </w:r>
            <w:r>
              <w:rPr>
                <w:noProof/>
                <w:webHidden/>
              </w:rPr>
              <w:fldChar w:fldCharType="begin"/>
            </w:r>
            <w:r>
              <w:rPr>
                <w:noProof/>
                <w:webHidden/>
              </w:rPr>
              <w:instrText xml:space="preserve"> PAGEREF _Toc130804302 \h </w:instrText>
            </w:r>
            <w:r>
              <w:rPr>
                <w:noProof/>
                <w:webHidden/>
              </w:rPr>
            </w:r>
            <w:r>
              <w:rPr>
                <w:noProof/>
                <w:webHidden/>
              </w:rPr>
              <w:fldChar w:fldCharType="separate"/>
            </w:r>
            <w:r>
              <w:rPr>
                <w:noProof/>
                <w:webHidden/>
              </w:rPr>
              <w:t>4</w:t>
            </w:r>
            <w:r>
              <w:rPr>
                <w:noProof/>
                <w:webHidden/>
              </w:rPr>
              <w:fldChar w:fldCharType="end"/>
            </w:r>
          </w:hyperlink>
        </w:p>
        <w:p w14:paraId="577F34FE" w14:textId="6CF110BB" w:rsidR="00CF0D55" w:rsidRDefault="00CF0D55">
          <w:pPr>
            <w:pStyle w:val="TOC1"/>
            <w:rPr>
              <w:rFonts w:asciiTheme="minorHAnsi" w:eastAsiaTheme="minorEastAsia" w:hAnsiTheme="minorHAnsi"/>
              <w:b w:val="0"/>
              <w:noProof/>
              <w:sz w:val="22"/>
            </w:rPr>
          </w:pPr>
          <w:hyperlink w:anchor="_Toc130804303" w:history="1">
            <w:r w:rsidRPr="000F6C54">
              <w:rPr>
                <w:rStyle w:val="Hyperlink"/>
                <w:noProof/>
              </w:rPr>
              <w:t>PHẦN 1: TỔNG QUAN VỀ ĐỒ ÁN</w:t>
            </w:r>
            <w:r>
              <w:rPr>
                <w:noProof/>
                <w:webHidden/>
              </w:rPr>
              <w:tab/>
            </w:r>
            <w:r>
              <w:rPr>
                <w:noProof/>
                <w:webHidden/>
              </w:rPr>
              <w:fldChar w:fldCharType="begin"/>
            </w:r>
            <w:r>
              <w:rPr>
                <w:noProof/>
                <w:webHidden/>
              </w:rPr>
              <w:instrText xml:space="preserve"> PAGEREF _Toc130804303 \h </w:instrText>
            </w:r>
            <w:r>
              <w:rPr>
                <w:noProof/>
                <w:webHidden/>
              </w:rPr>
            </w:r>
            <w:r>
              <w:rPr>
                <w:noProof/>
                <w:webHidden/>
              </w:rPr>
              <w:fldChar w:fldCharType="separate"/>
            </w:r>
            <w:r>
              <w:rPr>
                <w:noProof/>
                <w:webHidden/>
              </w:rPr>
              <w:t>5</w:t>
            </w:r>
            <w:r>
              <w:rPr>
                <w:noProof/>
                <w:webHidden/>
              </w:rPr>
              <w:fldChar w:fldCharType="end"/>
            </w:r>
          </w:hyperlink>
        </w:p>
        <w:p w14:paraId="4620E498" w14:textId="267626F7" w:rsidR="00CF0D55" w:rsidRDefault="00CF0D55">
          <w:pPr>
            <w:pStyle w:val="TOC2"/>
            <w:tabs>
              <w:tab w:val="right" w:leader="dot" w:pos="8778"/>
            </w:tabs>
            <w:rPr>
              <w:rFonts w:asciiTheme="minorHAnsi" w:eastAsiaTheme="minorEastAsia" w:hAnsiTheme="minorHAnsi"/>
              <w:noProof/>
              <w:sz w:val="22"/>
            </w:rPr>
          </w:pPr>
          <w:hyperlink w:anchor="_Toc130804304" w:history="1">
            <w:r w:rsidRPr="000F6C54">
              <w:rPr>
                <w:rStyle w:val="Hyperlink"/>
                <w:noProof/>
              </w:rPr>
              <w:t>1.1 Đặt vấn đề</w:t>
            </w:r>
            <w:r>
              <w:rPr>
                <w:noProof/>
                <w:webHidden/>
              </w:rPr>
              <w:tab/>
            </w:r>
            <w:r>
              <w:rPr>
                <w:noProof/>
                <w:webHidden/>
              </w:rPr>
              <w:fldChar w:fldCharType="begin"/>
            </w:r>
            <w:r>
              <w:rPr>
                <w:noProof/>
                <w:webHidden/>
              </w:rPr>
              <w:instrText xml:space="preserve"> PAGEREF _Toc130804304 \h </w:instrText>
            </w:r>
            <w:r>
              <w:rPr>
                <w:noProof/>
                <w:webHidden/>
              </w:rPr>
            </w:r>
            <w:r>
              <w:rPr>
                <w:noProof/>
                <w:webHidden/>
              </w:rPr>
              <w:fldChar w:fldCharType="separate"/>
            </w:r>
            <w:r>
              <w:rPr>
                <w:noProof/>
                <w:webHidden/>
              </w:rPr>
              <w:t>5</w:t>
            </w:r>
            <w:r>
              <w:rPr>
                <w:noProof/>
                <w:webHidden/>
              </w:rPr>
              <w:fldChar w:fldCharType="end"/>
            </w:r>
          </w:hyperlink>
        </w:p>
        <w:p w14:paraId="76EE7069" w14:textId="3B83871A" w:rsidR="00CF0D55" w:rsidRDefault="00CF0D55">
          <w:pPr>
            <w:pStyle w:val="TOC2"/>
            <w:tabs>
              <w:tab w:val="right" w:leader="dot" w:pos="8778"/>
            </w:tabs>
            <w:rPr>
              <w:rFonts w:asciiTheme="minorHAnsi" w:eastAsiaTheme="minorEastAsia" w:hAnsiTheme="minorHAnsi"/>
              <w:noProof/>
              <w:sz w:val="22"/>
            </w:rPr>
          </w:pPr>
          <w:hyperlink w:anchor="_Toc130804305" w:history="1">
            <w:r w:rsidRPr="000F6C54">
              <w:rPr>
                <w:rStyle w:val="Hyperlink"/>
                <w:rFonts w:cs="Times New Roman"/>
                <w:noProof/>
              </w:rPr>
              <w:t>1.2</w:t>
            </w:r>
            <w:r w:rsidRPr="000F6C54">
              <w:rPr>
                <w:rStyle w:val="Hyperlink"/>
                <w:noProof/>
              </w:rPr>
              <w:t xml:space="preserve"> Mục đích nghiên cứu</w:t>
            </w:r>
            <w:r>
              <w:rPr>
                <w:noProof/>
                <w:webHidden/>
              </w:rPr>
              <w:tab/>
            </w:r>
            <w:r>
              <w:rPr>
                <w:noProof/>
                <w:webHidden/>
              </w:rPr>
              <w:fldChar w:fldCharType="begin"/>
            </w:r>
            <w:r>
              <w:rPr>
                <w:noProof/>
                <w:webHidden/>
              </w:rPr>
              <w:instrText xml:space="preserve"> PAGEREF _Toc130804305 \h </w:instrText>
            </w:r>
            <w:r>
              <w:rPr>
                <w:noProof/>
                <w:webHidden/>
              </w:rPr>
            </w:r>
            <w:r>
              <w:rPr>
                <w:noProof/>
                <w:webHidden/>
              </w:rPr>
              <w:fldChar w:fldCharType="separate"/>
            </w:r>
            <w:r>
              <w:rPr>
                <w:noProof/>
                <w:webHidden/>
              </w:rPr>
              <w:t>6</w:t>
            </w:r>
            <w:r>
              <w:rPr>
                <w:noProof/>
                <w:webHidden/>
              </w:rPr>
              <w:fldChar w:fldCharType="end"/>
            </w:r>
          </w:hyperlink>
        </w:p>
        <w:p w14:paraId="345B5A24" w14:textId="365DDC04" w:rsidR="00CF0D55" w:rsidRDefault="00CF0D55">
          <w:pPr>
            <w:pStyle w:val="TOC2"/>
            <w:tabs>
              <w:tab w:val="right" w:leader="dot" w:pos="8778"/>
            </w:tabs>
            <w:rPr>
              <w:rFonts w:asciiTheme="minorHAnsi" w:eastAsiaTheme="minorEastAsia" w:hAnsiTheme="minorHAnsi"/>
              <w:noProof/>
              <w:sz w:val="22"/>
            </w:rPr>
          </w:pPr>
          <w:hyperlink w:anchor="_Toc130804306" w:history="1">
            <w:r w:rsidRPr="000F6C54">
              <w:rPr>
                <w:rStyle w:val="Hyperlink"/>
                <w:noProof/>
              </w:rPr>
              <w:t>1.3 Phạm vi nghiên cứu</w:t>
            </w:r>
            <w:r>
              <w:rPr>
                <w:noProof/>
                <w:webHidden/>
              </w:rPr>
              <w:tab/>
            </w:r>
            <w:r>
              <w:rPr>
                <w:noProof/>
                <w:webHidden/>
              </w:rPr>
              <w:fldChar w:fldCharType="begin"/>
            </w:r>
            <w:r>
              <w:rPr>
                <w:noProof/>
                <w:webHidden/>
              </w:rPr>
              <w:instrText xml:space="preserve"> PAGEREF _Toc130804306 \h </w:instrText>
            </w:r>
            <w:r>
              <w:rPr>
                <w:noProof/>
                <w:webHidden/>
              </w:rPr>
            </w:r>
            <w:r>
              <w:rPr>
                <w:noProof/>
                <w:webHidden/>
              </w:rPr>
              <w:fldChar w:fldCharType="separate"/>
            </w:r>
            <w:r>
              <w:rPr>
                <w:noProof/>
                <w:webHidden/>
              </w:rPr>
              <w:t>6</w:t>
            </w:r>
            <w:r>
              <w:rPr>
                <w:noProof/>
                <w:webHidden/>
              </w:rPr>
              <w:fldChar w:fldCharType="end"/>
            </w:r>
          </w:hyperlink>
        </w:p>
        <w:p w14:paraId="2F9DE36E" w14:textId="577F0E1B" w:rsidR="00CF0D55" w:rsidRDefault="00CF0D55">
          <w:pPr>
            <w:pStyle w:val="TOC2"/>
            <w:tabs>
              <w:tab w:val="right" w:leader="dot" w:pos="8778"/>
            </w:tabs>
            <w:rPr>
              <w:rFonts w:asciiTheme="minorHAnsi" w:eastAsiaTheme="minorEastAsia" w:hAnsiTheme="minorHAnsi"/>
              <w:noProof/>
              <w:sz w:val="22"/>
            </w:rPr>
          </w:pPr>
          <w:hyperlink w:anchor="_Toc130804307" w:history="1">
            <w:r w:rsidRPr="000F6C54">
              <w:rPr>
                <w:rStyle w:val="Hyperlink"/>
                <w:noProof/>
              </w:rPr>
              <w:t>1.4 Hệ thống đề nghị</w:t>
            </w:r>
            <w:r>
              <w:rPr>
                <w:noProof/>
                <w:webHidden/>
              </w:rPr>
              <w:tab/>
            </w:r>
            <w:r>
              <w:rPr>
                <w:noProof/>
                <w:webHidden/>
              </w:rPr>
              <w:fldChar w:fldCharType="begin"/>
            </w:r>
            <w:r>
              <w:rPr>
                <w:noProof/>
                <w:webHidden/>
              </w:rPr>
              <w:instrText xml:space="preserve"> PAGEREF _Toc130804307 \h </w:instrText>
            </w:r>
            <w:r>
              <w:rPr>
                <w:noProof/>
                <w:webHidden/>
              </w:rPr>
            </w:r>
            <w:r>
              <w:rPr>
                <w:noProof/>
                <w:webHidden/>
              </w:rPr>
              <w:fldChar w:fldCharType="separate"/>
            </w:r>
            <w:r>
              <w:rPr>
                <w:noProof/>
                <w:webHidden/>
              </w:rPr>
              <w:t>6</w:t>
            </w:r>
            <w:r>
              <w:rPr>
                <w:noProof/>
                <w:webHidden/>
              </w:rPr>
              <w:fldChar w:fldCharType="end"/>
            </w:r>
          </w:hyperlink>
        </w:p>
        <w:p w14:paraId="572AD052" w14:textId="34392285" w:rsidR="00CF0D55" w:rsidRDefault="00CF0D55">
          <w:pPr>
            <w:pStyle w:val="TOC1"/>
            <w:rPr>
              <w:rFonts w:asciiTheme="minorHAnsi" w:eastAsiaTheme="minorEastAsia" w:hAnsiTheme="minorHAnsi"/>
              <w:b w:val="0"/>
              <w:noProof/>
              <w:sz w:val="22"/>
            </w:rPr>
          </w:pPr>
          <w:hyperlink w:anchor="_Toc130804308" w:history="1">
            <w:r w:rsidRPr="000F6C54">
              <w:rPr>
                <w:rStyle w:val="Hyperlink"/>
                <w:noProof/>
              </w:rPr>
              <w:t>PHẦN 2: Xây dựng phần mềm</w:t>
            </w:r>
            <w:r>
              <w:rPr>
                <w:noProof/>
                <w:webHidden/>
              </w:rPr>
              <w:tab/>
            </w:r>
            <w:r>
              <w:rPr>
                <w:noProof/>
                <w:webHidden/>
              </w:rPr>
              <w:fldChar w:fldCharType="begin"/>
            </w:r>
            <w:r>
              <w:rPr>
                <w:noProof/>
                <w:webHidden/>
              </w:rPr>
              <w:instrText xml:space="preserve"> PAGEREF _Toc130804308 \h </w:instrText>
            </w:r>
            <w:r>
              <w:rPr>
                <w:noProof/>
                <w:webHidden/>
              </w:rPr>
            </w:r>
            <w:r>
              <w:rPr>
                <w:noProof/>
                <w:webHidden/>
              </w:rPr>
              <w:fldChar w:fldCharType="separate"/>
            </w:r>
            <w:r>
              <w:rPr>
                <w:noProof/>
                <w:webHidden/>
              </w:rPr>
              <w:t>7</w:t>
            </w:r>
            <w:r>
              <w:rPr>
                <w:noProof/>
                <w:webHidden/>
              </w:rPr>
              <w:fldChar w:fldCharType="end"/>
            </w:r>
          </w:hyperlink>
        </w:p>
        <w:p w14:paraId="2086C012" w14:textId="31890FC8" w:rsidR="00CF0D55" w:rsidRDefault="00CF0D55">
          <w:pPr>
            <w:pStyle w:val="TOC2"/>
            <w:tabs>
              <w:tab w:val="right" w:leader="dot" w:pos="8778"/>
            </w:tabs>
            <w:rPr>
              <w:rFonts w:asciiTheme="minorHAnsi" w:eastAsiaTheme="minorEastAsia" w:hAnsiTheme="minorHAnsi"/>
              <w:noProof/>
              <w:sz w:val="22"/>
            </w:rPr>
          </w:pPr>
          <w:hyperlink w:anchor="_Toc130804309" w:history="1">
            <w:r w:rsidRPr="000F6C54">
              <w:rPr>
                <w:rStyle w:val="Hyperlink"/>
                <w:noProof/>
              </w:rPr>
              <w:t>2.1 Phát biểu bài toán</w:t>
            </w:r>
            <w:r>
              <w:rPr>
                <w:noProof/>
                <w:webHidden/>
              </w:rPr>
              <w:tab/>
            </w:r>
            <w:r>
              <w:rPr>
                <w:noProof/>
                <w:webHidden/>
              </w:rPr>
              <w:fldChar w:fldCharType="begin"/>
            </w:r>
            <w:r>
              <w:rPr>
                <w:noProof/>
                <w:webHidden/>
              </w:rPr>
              <w:instrText xml:space="preserve"> PAGEREF _Toc130804309 \h </w:instrText>
            </w:r>
            <w:r>
              <w:rPr>
                <w:noProof/>
                <w:webHidden/>
              </w:rPr>
            </w:r>
            <w:r>
              <w:rPr>
                <w:noProof/>
                <w:webHidden/>
              </w:rPr>
              <w:fldChar w:fldCharType="separate"/>
            </w:r>
            <w:r>
              <w:rPr>
                <w:noProof/>
                <w:webHidden/>
              </w:rPr>
              <w:t>7</w:t>
            </w:r>
            <w:r>
              <w:rPr>
                <w:noProof/>
                <w:webHidden/>
              </w:rPr>
              <w:fldChar w:fldCharType="end"/>
            </w:r>
          </w:hyperlink>
        </w:p>
        <w:p w14:paraId="6C8323B1" w14:textId="33B0CECB" w:rsidR="00CF0D55" w:rsidRDefault="00CF0D55">
          <w:pPr>
            <w:pStyle w:val="TOC2"/>
            <w:tabs>
              <w:tab w:val="right" w:leader="dot" w:pos="8778"/>
            </w:tabs>
            <w:rPr>
              <w:rFonts w:asciiTheme="minorHAnsi" w:eastAsiaTheme="minorEastAsia" w:hAnsiTheme="minorHAnsi"/>
              <w:noProof/>
              <w:sz w:val="22"/>
            </w:rPr>
          </w:pPr>
          <w:hyperlink w:anchor="_Toc130804310" w:history="1">
            <w:r w:rsidRPr="000F6C54">
              <w:rPr>
                <w:rStyle w:val="Hyperlink"/>
                <w:noProof/>
              </w:rPr>
              <w:t>2.2 Các chức năng người dùng của hệ thống</w:t>
            </w:r>
            <w:r>
              <w:rPr>
                <w:noProof/>
                <w:webHidden/>
              </w:rPr>
              <w:tab/>
            </w:r>
            <w:r>
              <w:rPr>
                <w:noProof/>
                <w:webHidden/>
              </w:rPr>
              <w:fldChar w:fldCharType="begin"/>
            </w:r>
            <w:r>
              <w:rPr>
                <w:noProof/>
                <w:webHidden/>
              </w:rPr>
              <w:instrText xml:space="preserve"> PAGEREF _Toc130804310 \h </w:instrText>
            </w:r>
            <w:r>
              <w:rPr>
                <w:noProof/>
                <w:webHidden/>
              </w:rPr>
            </w:r>
            <w:r>
              <w:rPr>
                <w:noProof/>
                <w:webHidden/>
              </w:rPr>
              <w:fldChar w:fldCharType="separate"/>
            </w:r>
            <w:r>
              <w:rPr>
                <w:noProof/>
                <w:webHidden/>
              </w:rPr>
              <w:t>7</w:t>
            </w:r>
            <w:r>
              <w:rPr>
                <w:noProof/>
                <w:webHidden/>
              </w:rPr>
              <w:fldChar w:fldCharType="end"/>
            </w:r>
          </w:hyperlink>
        </w:p>
        <w:p w14:paraId="7DFD1D21" w14:textId="23E0DC29" w:rsidR="00CF0D55" w:rsidRDefault="00CF0D55">
          <w:pPr>
            <w:pStyle w:val="TOC2"/>
            <w:tabs>
              <w:tab w:val="right" w:leader="dot" w:pos="8778"/>
            </w:tabs>
            <w:rPr>
              <w:rFonts w:asciiTheme="minorHAnsi" w:eastAsiaTheme="minorEastAsia" w:hAnsiTheme="minorHAnsi"/>
              <w:noProof/>
              <w:sz w:val="22"/>
            </w:rPr>
          </w:pPr>
          <w:hyperlink w:anchor="_Toc130804311" w:history="1">
            <w:r w:rsidRPr="000F6C54">
              <w:rPr>
                <w:rStyle w:val="Hyperlink"/>
                <w:noProof/>
              </w:rPr>
              <w:t>2.3 Phân tích các chức năng</w:t>
            </w:r>
            <w:r>
              <w:rPr>
                <w:noProof/>
                <w:webHidden/>
              </w:rPr>
              <w:tab/>
            </w:r>
            <w:r>
              <w:rPr>
                <w:noProof/>
                <w:webHidden/>
              </w:rPr>
              <w:fldChar w:fldCharType="begin"/>
            </w:r>
            <w:r>
              <w:rPr>
                <w:noProof/>
                <w:webHidden/>
              </w:rPr>
              <w:instrText xml:space="preserve"> PAGEREF _Toc130804311 \h </w:instrText>
            </w:r>
            <w:r>
              <w:rPr>
                <w:noProof/>
                <w:webHidden/>
              </w:rPr>
            </w:r>
            <w:r>
              <w:rPr>
                <w:noProof/>
                <w:webHidden/>
              </w:rPr>
              <w:fldChar w:fldCharType="separate"/>
            </w:r>
            <w:r>
              <w:rPr>
                <w:noProof/>
                <w:webHidden/>
              </w:rPr>
              <w:t>7</w:t>
            </w:r>
            <w:r>
              <w:rPr>
                <w:noProof/>
                <w:webHidden/>
              </w:rPr>
              <w:fldChar w:fldCharType="end"/>
            </w:r>
          </w:hyperlink>
        </w:p>
        <w:p w14:paraId="7253877A" w14:textId="5D028004" w:rsidR="00CF0D55" w:rsidRDefault="00CF0D55">
          <w:pPr>
            <w:pStyle w:val="TOC3"/>
            <w:tabs>
              <w:tab w:val="right" w:leader="dot" w:pos="8778"/>
            </w:tabs>
            <w:rPr>
              <w:rFonts w:asciiTheme="minorHAnsi" w:eastAsiaTheme="minorEastAsia" w:hAnsiTheme="minorHAnsi"/>
              <w:noProof/>
              <w:sz w:val="22"/>
            </w:rPr>
          </w:pPr>
          <w:hyperlink w:anchor="_Toc130804312" w:history="1">
            <w:r w:rsidRPr="000F6C54">
              <w:rPr>
                <w:rStyle w:val="Hyperlink"/>
                <w:bCs/>
                <w:noProof/>
              </w:rPr>
              <w:t>2.3.1</w:t>
            </w:r>
            <w:r w:rsidRPr="000F6C54">
              <w:rPr>
                <w:rStyle w:val="Hyperlink"/>
                <w:noProof/>
              </w:rPr>
              <w:t xml:space="preserve"> Chức năng CRUD của Employee</w:t>
            </w:r>
            <w:r>
              <w:rPr>
                <w:noProof/>
                <w:webHidden/>
              </w:rPr>
              <w:tab/>
            </w:r>
            <w:r>
              <w:rPr>
                <w:noProof/>
                <w:webHidden/>
              </w:rPr>
              <w:fldChar w:fldCharType="begin"/>
            </w:r>
            <w:r>
              <w:rPr>
                <w:noProof/>
                <w:webHidden/>
              </w:rPr>
              <w:instrText xml:space="preserve"> PAGEREF _Toc130804312 \h </w:instrText>
            </w:r>
            <w:r>
              <w:rPr>
                <w:noProof/>
                <w:webHidden/>
              </w:rPr>
            </w:r>
            <w:r>
              <w:rPr>
                <w:noProof/>
                <w:webHidden/>
              </w:rPr>
              <w:fldChar w:fldCharType="separate"/>
            </w:r>
            <w:r>
              <w:rPr>
                <w:noProof/>
                <w:webHidden/>
              </w:rPr>
              <w:t>7</w:t>
            </w:r>
            <w:r>
              <w:rPr>
                <w:noProof/>
                <w:webHidden/>
              </w:rPr>
              <w:fldChar w:fldCharType="end"/>
            </w:r>
          </w:hyperlink>
        </w:p>
        <w:p w14:paraId="09814357" w14:textId="33859214" w:rsidR="00CF0D55" w:rsidRDefault="00CF0D55">
          <w:pPr>
            <w:pStyle w:val="TOC3"/>
            <w:tabs>
              <w:tab w:val="right" w:leader="dot" w:pos="8778"/>
            </w:tabs>
            <w:rPr>
              <w:rFonts w:asciiTheme="minorHAnsi" w:eastAsiaTheme="minorEastAsia" w:hAnsiTheme="minorHAnsi"/>
              <w:noProof/>
              <w:sz w:val="22"/>
            </w:rPr>
          </w:pPr>
          <w:hyperlink w:anchor="_Toc130804313" w:history="1">
            <w:r w:rsidRPr="000F6C54">
              <w:rPr>
                <w:rStyle w:val="Hyperlink"/>
                <w:rFonts w:eastAsia="Calibri" w:cs="Times New Roman"/>
                <w:bCs/>
                <w:noProof/>
              </w:rPr>
              <w:t>2.3.2</w:t>
            </w:r>
            <w:r w:rsidRPr="000F6C54">
              <w:rPr>
                <w:rStyle w:val="Hyperlink"/>
                <w:noProof/>
              </w:rPr>
              <w:t xml:space="preserve"> Chức năng CRUD của Department</w:t>
            </w:r>
            <w:r>
              <w:rPr>
                <w:noProof/>
                <w:webHidden/>
              </w:rPr>
              <w:tab/>
            </w:r>
            <w:r>
              <w:rPr>
                <w:noProof/>
                <w:webHidden/>
              </w:rPr>
              <w:fldChar w:fldCharType="begin"/>
            </w:r>
            <w:r>
              <w:rPr>
                <w:noProof/>
                <w:webHidden/>
              </w:rPr>
              <w:instrText xml:space="preserve"> PAGEREF _Toc130804313 \h </w:instrText>
            </w:r>
            <w:r>
              <w:rPr>
                <w:noProof/>
                <w:webHidden/>
              </w:rPr>
            </w:r>
            <w:r>
              <w:rPr>
                <w:noProof/>
                <w:webHidden/>
              </w:rPr>
              <w:fldChar w:fldCharType="separate"/>
            </w:r>
            <w:r>
              <w:rPr>
                <w:noProof/>
                <w:webHidden/>
              </w:rPr>
              <w:t>9</w:t>
            </w:r>
            <w:r>
              <w:rPr>
                <w:noProof/>
                <w:webHidden/>
              </w:rPr>
              <w:fldChar w:fldCharType="end"/>
            </w:r>
          </w:hyperlink>
        </w:p>
        <w:p w14:paraId="3F01295C" w14:textId="15F7C1DB" w:rsidR="00CF0D55" w:rsidRDefault="00CF0D55">
          <w:pPr>
            <w:pStyle w:val="TOC3"/>
            <w:tabs>
              <w:tab w:val="right" w:leader="dot" w:pos="8778"/>
            </w:tabs>
            <w:rPr>
              <w:rFonts w:asciiTheme="minorHAnsi" w:eastAsiaTheme="minorEastAsia" w:hAnsiTheme="minorHAnsi"/>
              <w:noProof/>
              <w:sz w:val="22"/>
            </w:rPr>
          </w:pPr>
          <w:hyperlink w:anchor="_Toc130804314" w:history="1">
            <w:r w:rsidRPr="000F6C54">
              <w:rPr>
                <w:rStyle w:val="Hyperlink"/>
                <w:bCs/>
                <w:noProof/>
              </w:rPr>
              <w:t>2.3.3</w:t>
            </w:r>
            <w:r w:rsidRPr="000F6C54">
              <w:rPr>
                <w:rStyle w:val="Hyperlink"/>
                <w:noProof/>
              </w:rPr>
              <w:t xml:space="preserve"> Chức năng điều chuyển nhân viên</w:t>
            </w:r>
            <w:r>
              <w:rPr>
                <w:noProof/>
                <w:webHidden/>
              </w:rPr>
              <w:tab/>
            </w:r>
            <w:r>
              <w:rPr>
                <w:noProof/>
                <w:webHidden/>
              </w:rPr>
              <w:fldChar w:fldCharType="begin"/>
            </w:r>
            <w:r>
              <w:rPr>
                <w:noProof/>
                <w:webHidden/>
              </w:rPr>
              <w:instrText xml:space="preserve"> PAGEREF _Toc130804314 \h </w:instrText>
            </w:r>
            <w:r>
              <w:rPr>
                <w:noProof/>
                <w:webHidden/>
              </w:rPr>
            </w:r>
            <w:r>
              <w:rPr>
                <w:noProof/>
                <w:webHidden/>
              </w:rPr>
              <w:fldChar w:fldCharType="separate"/>
            </w:r>
            <w:r>
              <w:rPr>
                <w:noProof/>
                <w:webHidden/>
              </w:rPr>
              <w:t>9</w:t>
            </w:r>
            <w:r>
              <w:rPr>
                <w:noProof/>
                <w:webHidden/>
              </w:rPr>
              <w:fldChar w:fldCharType="end"/>
            </w:r>
          </w:hyperlink>
        </w:p>
        <w:p w14:paraId="2A9C9693" w14:textId="6D8DEB40" w:rsidR="00CF0D55" w:rsidRDefault="00CF0D55">
          <w:pPr>
            <w:pStyle w:val="TOC3"/>
            <w:tabs>
              <w:tab w:val="right" w:leader="dot" w:pos="8778"/>
            </w:tabs>
            <w:rPr>
              <w:rFonts w:asciiTheme="minorHAnsi" w:eastAsiaTheme="minorEastAsia" w:hAnsiTheme="minorHAnsi"/>
              <w:noProof/>
              <w:sz w:val="22"/>
            </w:rPr>
          </w:pPr>
          <w:hyperlink w:anchor="_Toc130804315" w:history="1">
            <w:r w:rsidRPr="000F6C54">
              <w:rPr>
                <w:rStyle w:val="Hyperlink"/>
                <w:bCs/>
                <w:noProof/>
              </w:rPr>
              <w:t>2.3.4</w:t>
            </w:r>
            <w:r w:rsidRPr="000F6C54">
              <w:rPr>
                <w:rStyle w:val="Hyperlink"/>
                <w:noProof/>
              </w:rPr>
              <w:t xml:space="preserve"> Thêm nhân viên mới vào phòng ban</w:t>
            </w:r>
            <w:r>
              <w:rPr>
                <w:noProof/>
                <w:webHidden/>
              </w:rPr>
              <w:tab/>
            </w:r>
            <w:r>
              <w:rPr>
                <w:noProof/>
                <w:webHidden/>
              </w:rPr>
              <w:fldChar w:fldCharType="begin"/>
            </w:r>
            <w:r>
              <w:rPr>
                <w:noProof/>
                <w:webHidden/>
              </w:rPr>
              <w:instrText xml:space="preserve"> PAGEREF _Toc130804315 \h </w:instrText>
            </w:r>
            <w:r>
              <w:rPr>
                <w:noProof/>
                <w:webHidden/>
              </w:rPr>
            </w:r>
            <w:r>
              <w:rPr>
                <w:noProof/>
                <w:webHidden/>
              </w:rPr>
              <w:fldChar w:fldCharType="separate"/>
            </w:r>
            <w:r>
              <w:rPr>
                <w:noProof/>
                <w:webHidden/>
              </w:rPr>
              <w:t>10</w:t>
            </w:r>
            <w:r>
              <w:rPr>
                <w:noProof/>
                <w:webHidden/>
              </w:rPr>
              <w:fldChar w:fldCharType="end"/>
            </w:r>
          </w:hyperlink>
        </w:p>
        <w:p w14:paraId="54494B4F" w14:textId="42D2BCA8" w:rsidR="00CF0D55" w:rsidRDefault="00CF0D55">
          <w:pPr>
            <w:pStyle w:val="TOC3"/>
            <w:tabs>
              <w:tab w:val="right" w:leader="dot" w:pos="8778"/>
            </w:tabs>
            <w:rPr>
              <w:rFonts w:asciiTheme="minorHAnsi" w:eastAsiaTheme="minorEastAsia" w:hAnsiTheme="minorHAnsi"/>
              <w:noProof/>
              <w:sz w:val="22"/>
            </w:rPr>
          </w:pPr>
          <w:hyperlink w:anchor="_Toc130804316" w:history="1">
            <w:r w:rsidRPr="000F6C54">
              <w:rPr>
                <w:rStyle w:val="Hyperlink"/>
                <w:bCs/>
                <w:noProof/>
              </w:rPr>
              <w:t>2.3.5</w:t>
            </w:r>
            <w:r w:rsidRPr="000F6C54">
              <w:rPr>
                <w:rStyle w:val="Hyperlink"/>
                <w:noProof/>
              </w:rPr>
              <w:t xml:space="preserve"> Tìm kiếm</w:t>
            </w:r>
            <w:r>
              <w:rPr>
                <w:noProof/>
                <w:webHidden/>
              </w:rPr>
              <w:tab/>
            </w:r>
            <w:r>
              <w:rPr>
                <w:noProof/>
                <w:webHidden/>
              </w:rPr>
              <w:fldChar w:fldCharType="begin"/>
            </w:r>
            <w:r>
              <w:rPr>
                <w:noProof/>
                <w:webHidden/>
              </w:rPr>
              <w:instrText xml:space="preserve"> PAGEREF _Toc130804316 \h </w:instrText>
            </w:r>
            <w:r>
              <w:rPr>
                <w:noProof/>
                <w:webHidden/>
              </w:rPr>
            </w:r>
            <w:r>
              <w:rPr>
                <w:noProof/>
                <w:webHidden/>
              </w:rPr>
              <w:fldChar w:fldCharType="separate"/>
            </w:r>
            <w:r>
              <w:rPr>
                <w:noProof/>
                <w:webHidden/>
              </w:rPr>
              <w:t>10</w:t>
            </w:r>
            <w:r>
              <w:rPr>
                <w:noProof/>
                <w:webHidden/>
              </w:rPr>
              <w:fldChar w:fldCharType="end"/>
            </w:r>
          </w:hyperlink>
        </w:p>
        <w:p w14:paraId="1ADB0199" w14:textId="5AC5FE0C" w:rsidR="00CF0D55" w:rsidRDefault="00CF0D55">
          <w:pPr>
            <w:pStyle w:val="TOC3"/>
            <w:tabs>
              <w:tab w:val="right" w:leader="dot" w:pos="8778"/>
            </w:tabs>
            <w:rPr>
              <w:rFonts w:asciiTheme="minorHAnsi" w:eastAsiaTheme="minorEastAsia" w:hAnsiTheme="minorHAnsi"/>
              <w:noProof/>
              <w:sz w:val="22"/>
            </w:rPr>
          </w:pPr>
          <w:hyperlink w:anchor="_Toc130804317" w:history="1">
            <w:r w:rsidRPr="000F6C54">
              <w:rPr>
                <w:rStyle w:val="Hyperlink"/>
                <w:bCs/>
                <w:noProof/>
              </w:rPr>
              <w:t>2.3.6</w:t>
            </w:r>
            <w:r w:rsidRPr="000F6C54">
              <w:rPr>
                <w:rStyle w:val="Hyperlink"/>
                <w:noProof/>
              </w:rPr>
              <w:t xml:space="preserve"> Thống kê</w:t>
            </w:r>
            <w:r>
              <w:rPr>
                <w:noProof/>
                <w:webHidden/>
              </w:rPr>
              <w:tab/>
            </w:r>
            <w:r>
              <w:rPr>
                <w:noProof/>
                <w:webHidden/>
              </w:rPr>
              <w:fldChar w:fldCharType="begin"/>
            </w:r>
            <w:r>
              <w:rPr>
                <w:noProof/>
                <w:webHidden/>
              </w:rPr>
              <w:instrText xml:space="preserve"> PAGEREF _Toc130804317 \h </w:instrText>
            </w:r>
            <w:r>
              <w:rPr>
                <w:noProof/>
                <w:webHidden/>
              </w:rPr>
            </w:r>
            <w:r>
              <w:rPr>
                <w:noProof/>
                <w:webHidden/>
              </w:rPr>
              <w:fldChar w:fldCharType="separate"/>
            </w:r>
            <w:r>
              <w:rPr>
                <w:noProof/>
                <w:webHidden/>
              </w:rPr>
              <w:t>10</w:t>
            </w:r>
            <w:r>
              <w:rPr>
                <w:noProof/>
                <w:webHidden/>
              </w:rPr>
              <w:fldChar w:fldCharType="end"/>
            </w:r>
          </w:hyperlink>
        </w:p>
        <w:p w14:paraId="5ED913A3" w14:textId="3CA98D39" w:rsidR="00CF0D55" w:rsidRDefault="00CF0D55">
          <w:pPr>
            <w:pStyle w:val="TOC2"/>
            <w:tabs>
              <w:tab w:val="right" w:leader="dot" w:pos="8778"/>
            </w:tabs>
            <w:rPr>
              <w:rFonts w:asciiTheme="minorHAnsi" w:eastAsiaTheme="minorEastAsia" w:hAnsiTheme="minorHAnsi"/>
              <w:noProof/>
              <w:sz w:val="22"/>
            </w:rPr>
          </w:pPr>
          <w:hyperlink w:anchor="_Toc130804318" w:history="1">
            <w:r w:rsidRPr="000F6C54">
              <w:rPr>
                <w:rStyle w:val="Hyperlink"/>
                <w:noProof/>
              </w:rPr>
              <w:t>2.4 Phân tích cơ sở dữ liệu</w:t>
            </w:r>
            <w:r>
              <w:rPr>
                <w:noProof/>
                <w:webHidden/>
              </w:rPr>
              <w:tab/>
            </w:r>
            <w:r>
              <w:rPr>
                <w:noProof/>
                <w:webHidden/>
              </w:rPr>
              <w:fldChar w:fldCharType="begin"/>
            </w:r>
            <w:r>
              <w:rPr>
                <w:noProof/>
                <w:webHidden/>
              </w:rPr>
              <w:instrText xml:space="preserve"> PAGEREF _Toc130804318 \h </w:instrText>
            </w:r>
            <w:r>
              <w:rPr>
                <w:noProof/>
                <w:webHidden/>
              </w:rPr>
            </w:r>
            <w:r>
              <w:rPr>
                <w:noProof/>
                <w:webHidden/>
              </w:rPr>
              <w:fldChar w:fldCharType="separate"/>
            </w:r>
            <w:r>
              <w:rPr>
                <w:noProof/>
                <w:webHidden/>
              </w:rPr>
              <w:t>10</w:t>
            </w:r>
            <w:r>
              <w:rPr>
                <w:noProof/>
                <w:webHidden/>
              </w:rPr>
              <w:fldChar w:fldCharType="end"/>
            </w:r>
          </w:hyperlink>
        </w:p>
        <w:p w14:paraId="48D331E0" w14:textId="395F1D1B" w:rsidR="00CF0D55" w:rsidRDefault="00CF0D55">
          <w:pPr>
            <w:pStyle w:val="TOC3"/>
            <w:tabs>
              <w:tab w:val="right" w:leader="dot" w:pos="8778"/>
            </w:tabs>
            <w:rPr>
              <w:rFonts w:asciiTheme="minorHAnsi" w:eastAsiaTheme="minorEastAsia" w:hAnsiTheme="minorHAnsi"/>
              <w:noProof/>
              <w:sz w:val="22"/>
            </w:rPr>
          </w:pPr>
          <w:hyperlink w:anchor="_Toc130804319" w:history="1">
            <w:r w:rsidRPr="000F6C54">
              <w:rPr>
                <w:rStyle w:val="Hyperlink"/>
                <w:bCs/>
                <w:noProof/>
              </w:rPr>
              <w:t>2.4.1</w:t>
            </w:r>
            <w:r w:rsidRPr="000F6C54">
              <w:rPr>
                <w:rStyle w:val="Hyperlink"/>
                <w:noProof/>
              </w:rPr>
              <w:t xml:space="preserve"> Các thực thể, thuộc tính</w:t>
            </w:r>
            <w:r>
              <w:rPr>
                <w:noProof/>
                <w:webHidden/>
              </w:rPr>
              <w:tab/>
            </w:r>
            <w:r>
              <w:rPr>
                <w:noProof/>
                <w:webHidden/>
              </w:rPr>
              <w:fldChar w:fldCharType="begin"/>
            </w:r>
            <w:r>
              <w:rPr>
                <w:noProof/>
                <w:webHidden/>
              </w:rPr>
              <w:instrText xml:space="preserve"> PAGEREF _Toc130804319 \h </w:instrText>
            </w:r>
            <w:r>
              <w:rPr>
                <w:noProof/>
                <w:webHidden/>
              </w:rPr>
            </w:r>
            <w:r>
              <w:rPr>
                <w:noProof/>
                <w:webHidden/>
              </w:rPr>
              <w:fldChar w:fldCharType="separate"/>
            </w:r>
            <w:r>
              <w:rPr>
                <w:noProof/>
                <w:webHidden/>
              </w:rPr>
              <w:t>10</w:t>
            </w:r>
            <w:r>
              <w:rPr>
                <w:noProof/>
                <w:webHidden/>
              </w:rPr>
              <w:fldChar w:fldCharType="end"/>
            </w:r>
          </w:hyperlink>
        </w:p>
        <w:p w14:paraId="692D3A29" w14:textId="341DAF87" w:rsidR="00CF0D55" w:rsidRDefault="00CF0D55">
          <w:pPr>
            <w:pStyle w:val="TOC3"/>
            <w:tabs>
              <w:tab w:val="right" w:leader="dot" w:pos="8778"/>
            </w:tabs>
            <w:rPr>
              <w:rFonts w:asciiTheme="minorHAnsi" w:eastAsiaTheme="minorEastAsia" w:hAnsiTheme="minorHAnsi"/>
              <w:noProof/>
              <w:sz w:val="22"/>
            </w:rPr>
          </w:pPr>
          <w:hyperlink w:anchor="_Toc130804320" w:history="1">
            <w:r w:rsidRPr="000F6C54">
              <w:rPr>
                <w:rStyle w:val="Hyperlink"/>
                <w:bCs/>
                <w:noProof/>
              </w:rPr>
              <w:t>2.4.2</w:t>
            </w:r>
            <w:r w:rsidRPr="000F6C54">
              <w:rPr>
                <w:rStyle w:val="Hyperlink"/>
                <w:noProof/>
              </w:rPr>
              <w:t xml:space="preserve"> Mối quan hệ của các thực thể</w:t>
            </w:r>
            <w:r>
              <w:rPr>
                <w:noProof/>
                <w:webHidden/>
              </w:rPr>
              <w:tab/>
            </w:r>
            <w:r>
              <w:rPr>
                <w:noProof/>
                <w:webHidden/>
              </w:rPr>
              <w:fldChar w:fldCharType="begin"/>
            </w:r>
            <w:r>
              <w:rPr>
                <w:noProof/>
                <w:webHidden/>
              </w:rPr>
              <w:instrText xml:space="preserve"> PAGEREF _Toc130804320 \h </w:instrText>
            </w:r>
            <w:r>
              <w:rPr>
                <w:noProof/>
                <w:webHidden/>
              </w:rPr>
            </w:r>
            <w:r>
              <w:rPr>
                <w:noProof/>
                <w:webHidden/>
              </w:rPr>
              <w:fldChar w:fldCharType="separate"/>
            </w:r>
            <w:r>
              <w:rPr>
                <w:noProof/>
                <w:webHidden/>
              </w:rPr>
              <w:t>12</w:t>
            </w:r>
            <w:r>
              <w:rPr>
                <w:noProof/>
                <w:webHidden/>
              </w:rPr>
              <w:fldChar w:fldCharType="end"/>
            </w:r>
          </w:hyperlink>
        </w:p>
        <w:p w14:paraId="071D244B" w14:textId="52B470CD" w:rsidR="00CF0D55" w:rsidRDefault="00CF0D55">
          <w:pPr>
            <w:pStyle w:val="TOC3"/>
            <w:tabs>
              <w:tab w:val="right" w:leader="dot" w:pos="8778"/>
            </w:tabs>
            <w:rPr>
              <w:rFonts w:asciiTheme="minorHAnsi" w:eastAsiaTheme="minorEastAsia" w:hAnsiTheme="minorHAnsi"/>
              <w:noProof/>
              <w:sz w:val="22"/>
            </w:rPr>
          </w:pPr>
          <w:hyperlink w:anchor="_Toc130804321" w:history="1">
            <w:r w:rsidRPr="000F6C54">
              <w:rPr>
                <w:rStyle w:val="Hyperlink"/>
                <w:bCs/>
                <w:noProof/>
              </w:rPr>
              <w:t>2.4.3</w:t>
            </w:r>
            <w:r w:rsidRPr="000F6C54">
              <w:rPr>
                <w:rStyle w:val="Hyperlink"/>
                <w:noProof/>
              </w:rPr>
              <w:t xml:space="preserve"> ERD</w:t>
            </w:r>
            <w:r>
              <w:rPr>
                <w:noProof/>
                <w:webHidden/>
              </w:rPr>
              <w:tab/>
            </w:r>
            <w:r>
              <w:rPr>
                <w:noProof/>
                <w:webHidden/>
              </w:rPr>
              <w:fldChar w:fldCharType="begin"/>
            </w:r>
            <w:r>
              <w:rPr>
                <w:noProof/>
                <w:webHidden/>
              </w:rPr>
              <w:instrText xml:space="preserve"> PAGEREF _Toc130804321 \h </w:instrText>
            </w:r>
            <w:r>
              <w:rPr>
                <w:noProof/>
                <w:webHidden/>
              </w:rPr>
            </w:r>
            <w:r>
              <w:rPr>
                <w:noProof/>
                <w:webHidden/>
              </w:rPr>
              <w:fldChar w:fldCharType="separate"/>
            </w:r>
            <w:r>
              <w:rPr>
                <w:noProof/>
                <w:webHidden/>
              </w:rPr>
              <w:t>12</w:t>
            </w:r>
            <w:r>
              <w:rPr>
                <w:noProof/>
                <w:webHidden/>
              </w:rPr>
              <w:fldChar w:fldCharType="end"/>
            </w:r>
          </w:hyperlink>
        </w:p>
        <w:p w14:paraId="04060C38" w14:textId="6D48A6B1" w:rsidR="00CF0D55" w:rsidRDefault="00CF0D55">
          <w:pPr>
            <w:pStyle w:val="TOC3"/>
            <w:tabs>
              <w:tab w:val="right" w:leader="dot" w:pos="8778"/>
            </w:tabs>
            <w:rPr>
              <w:rFonts w:asciiTheme="minorHAnsi" w:eastAsiaTheme="minorEastAsia" w:hAnsiTheme="minorHAnsi"/>
              <w:noProof/>
              <w:sz w:val="22"/>
            </w:rPr>
          </w:pPr>
          <w:hyperlink w:anchor="_Toc130804322" w:history="1">
            <w:r w:rsidRPr="000F6C54">
              <w:rPr>
                <w:rStyle w:val="Hyperlink"/>
                <w:bCs/>
                <w:noProof/>
              </w:rPr>
              <w:t>2.4.4</w:t>
            </w:r>
            <w:r w:rsidRPr="000F6C54">
              <w:rPr>
                <w:rStyle w:val="Hyperlink"/>
                <w:noProof/>
              </w:rPr>
              <w:t xml:space="preserve"> Sơ đồ DB</w:t>
            </w:r>
            <w:r>
              <w:rPr>
                <w:noProof/>
                <w:webHidden/>
              </w:rPr>
              <w:tab/>
            </w:r>
            <w:r>
              <w:rPr>
                <w:noProof/>
                <w:webHidden/>
              </w:rPr>
              <w:fldChar w:fldCharType="begin"/>
            </w:r>
            <w:r>
              <w:rPr>
                <w:noProof/>
                <w:webHidden/>
              </w:rPr>
              <w:instrText xml:space="preserve"> PAGEREF _Toc130804322 \h </w:instrText>
            </w:r>
            <w:r>
              <w:rPr>
                <w:noProof/>
                <w:webHidden/>
              </w:rPr>
            </w:r>
            <w:r>
              <w:rPr>
                <w:noProof/>
                <w:webHidden/>
              </w:rPr>
              <w:fldChar w:fldCharType="separate"/>
            </w:r>
            <w:r>
              <w:rPr>
                <w:noProof/>
                <w:webHidden/>
              </w:rPr>
              <w:t>13</w:t>
            </w:r>
            <w:r>
              <w:rPr>
                <w:noProof/>
                <w:webHidden/>
              </w:rPr>
              <w:fldChar w:fldCharType="end"/>
            </w:r>
          </w:hyperlink>
        </w:p>
        <w:p w14:paraId="770F71F1" w14:textId="3A5E5CC7" w:rsidR="00CF0D55" w:rsidRDefault="00CF0D55">
          <w:pPr>
            <w:pStyle w:val="TOC2"/>
            <w:tabs>
              <w:tab w:val="right" w:leader="dot" w:pos="8778"/>
            </w:tabs>
            <w:rPr>
              <w:rFonts w:asciiTheme="minorHAnsi" w:eastAsiaTheme="minorEastAsia" w:hAnsiTheme="minorHAnsi"/>
              <w:noProof/>
              <w:sz w:val="22"/>
            </w:rPr>
          </w:pPr>
          <w:hyperlink w:anchor="_Toc130804323" w:history="1">
            <w:r w:rsidRPr="000F6C54">
              <w:rPr>
                <w:rStyle w:val="Hyperlink"/>
                <w:noProof/>
              </w:rPr>
              <w:t>2.5 Một số giao diện của phần mềm</w:t>
            </w:r>
            <w:r>
              <w:rPr>
                <w:noProof/>
                <w:webHidden/>
              </w:rPr>
              <w:tab/>
            </w:r>
            <w:r>
              <w:rPr>
                <w:noProof/>
                <w:webHidden/>
              </w:rPr>
              <w:fldChar w:fldCharType="begin"/>
            </w:r>
            <w:r>
              <w:rPr>
                <w:noProof/>
                <w:webHidden/>
              </w:rPr>
              <w:instrText xml:space="preserve"> PAGEREF _Toc130804323 \h </w:instrText>
            </w:r>
            <w:r>
              <w:rPr>
                <w:noProof/>
                <w:webHidden/>
              </w:rPr>
            </w:r>
            <w:r>
              <w:rPr>
                <w:noProof/>
                <w:webHidden/>
              </w:rPr>
              <w:fldChar w:fldCharType="separate"/>
            </w:r>
            <w:r>
              <w:rPr>
                <w:noProof/>
                <w:webHidden/>
              </w:rPr>
              <w:t>13</w:t>
            </w:r>
            <w:r>
              <w:rPr>
                <w:noProof/>
                <w:webHidden/>
              </w:rPr>
              <w:fldChar w:fldCharType="end"/>
            </w:r>
          </w:hyperlink>
        </w:p>
        <w:p w14:paraId="26933432" w14:textId="469E0DB7" w:rsidR="00CF0D55" w:rsidRDefault="00CF0D55">
          <w:pPr>
            <w:pStyle w:val="TOC1"/>
            <w:rPr>
              <w:rFonts w:asciiTheme="minorHAnsi" w:eastAsiaTheme="minorEastAsia" w:hAnsiTheme="minorHAnsi"/>
              <w:b w:val="0"/>
              <w:noProof/>
              <w:sz w:val="22"/>
            </w:rPr>
          </w:pPr>
          <w:hyperlink w:anchor="_Toc130804324" w:history="1">
            <w:r w:rsidRPr="000F6C54">
              <w:rPr>
                <w:rStyle w:val="Hyperlink"/>
                <w:noProof/>
              </w:rPr>
              <w:t>PHẦN 3: KẾT LUẬN</w:t>
            </w:r>
            <w:r>
              <w:rPr>
                <w:noProof/>
                <w:webHidden/>
              </w:rPr>
              <w:tab/>
            </w:r>
            <w:r>
              <w:rPr>
                <w:noProof/>
                <w:webHidden/>
              </w:rPr>
              <w:fldChar w:fldCharType="begin"/>
            </w:r>
            <w:r>
              <w:rPr>
                <w:noProof/>
                <w:webHidden/>
              </w:rPr>
              <w:instrText xml:space="preserve"> PAGEREF _Toc130804324 \h </w:instrText>
            </w:r>
            <w:r>
              <w:rPr>
                <w:noProof/>
                <w:webHidden/>
              </w:rPr>
            </w:r>
            <w:r>
              <w:rPr>
                <w:noProof/>
                <w:webHidden/>
              </w:rPr>
              <w:fldChar w:fldCharType="separate"/>
            </w:r>
            <w:r>
              <w:rPr>
                <w:noProof/>
                <w:webHidden/>
              </w:rPr>
              <w:t>14</w:t>
            </w:r>
            <w:r>
              <w:rPr>
                <w:noProof/>
                <w:webHidden/>
              </w:rPr>
              <w:fldChar w:fldCharType="end"/>
            </w:r>
          </w:hyperlink>
        </w:p>
        <w:p w14:paraId="78462F90" w14:textId="3B28D712" w:rsidR="00CF0D55" w:rsidRDefault="00CF0D55">
          <w:pPr>
            <w:pStyle w:val="TOC2"/>
            <w:tabs>
              <w:tab w:val="right" w:leader="dot" w:pos="8778"/>
            </w:tabs>
            <w:rPr>
              <w:rFonts w:asciiTheme="minorHAnsi" w:eastAsiaTheme="minorEastAsia" w:hAnsiTheme="minorHAnsi"/>
              <w:noProof/>
              <w:sz w:val="22"/>
            </w:rPr>
          </w:pPr>
          <w:hyperlink w:anchor="_Toc130804325" w:history="1">
            <w:r w:rsidRPr="000F6C54">
              <w:rPr>
                <w:rStyle w:val="Hyperlink"/>
                <w:noProof/>
                <w:lang w:val="vi-VN"/>
              </w:rPr>
              <w:t>3.1 Kết quả đạt được và kiểm thử phần mềm</w:t>
            </w:r>
            <w:r>
              <w:rPr>
                <w:noProof/>
                <w:webHidden/>
              </w:rPr>
              <w:tab/>
            </w:r>
            <w:r>
              <w:rPr>
                <w:noProof/>
                <w:webHidden/>
              </w:rPr>
              <w:fldChar w:fldCharType="begin"/>
            </w:r>
            <w:r>
              <w:rPr>
                <w:noProof/>
                <w:webHidden/>
              </w:rPr>
              <w:instrText xml:space="preserve"> PAGEREF _Toc130804325 \h </w:instrText>
            </w:r>
            <w:r>
              <w:rPr>
                <w:noProof/>
                <w:webHidden/>
              </w:rPr>
            </w:r>
            <w:r>
              <w:rPr>
                <w:noProof/>
                <w:webHidden/>
              </w:rPr>
              <w:fldChar w:fldCharType="separate"/>
            </w:r>
            <w:r>
              <w:rPr>
                <w:noProof/>
                <w:webHidden/>
              </w:rPr>
              <w:t>14</w:t>
            </w:r>
            <w:r>
              <w:rPr>
                <w:noProof/>
                <w:webHidden/>
              </w:rPr>
              <w:fldChar w:fldCharType="end"/>
            </w:r>
          </w:hyperlink>
        </w:p>
        <w:p w14:paraId="379B9981" w14:textId="4307456C" w:rsidR="00CF0D55" w:rsidRDefault="00CF0D55">
          <w:pPr>
            <w:pStyle w:val="TOC2"/>
            <w:tabs>
              <w:tab w:val="right" w:leader="dot" w:pos="8778"/>
            </w:tabs>
            <w:rPr>
              <w:rFonts w:asciiTheme="minorHAnsi" w:eastAsiaTheme="minorEastAsia" w:hAnsiTheme="minorHAnsi"/>
              <w:noProof/>
              <w:sz w:val="22"/>
            </w:rPr>
          </w:pPr>
          <w:hyperlink w:anchor="_Toc130804326" w:history="1">
            <w:r w:rsidRPr="000F6C54">
              <w:rPr>
                <w:rStyle w:val="Hyperlink"/>
                <w:noProof/>
                <w:lang w:val="vi-VN"/>
              </w:rPr>
              <w:t>3.2 Những hạn chế</w:t>
            </w:r>
            <w:r>
              <w:rPr>
                <w:noProof/>
                <w:webHidden/>
              </w:rPr>
              <w:tab/>
            </w:r>
            <w:r>
              <w:rPr>
                <w:noProof/>
                <w:webHidden/>
              </w:rPr>
              <w:fldChar w:fldCharType="begin"/>
            </w:r>
            <w:r>
              <w:rPr>
                <w:noProof/>
                <w:webHidden/>
              </w:rPr>
              <w:instrText xml:space="preserve"> PAGEREF _Toc130804326 \h </w:instrText>
            </w:r>
            <w:r>
              <w:rPr>
                <w:noProof/>
                <w:webHidden/>
              </w:rPr>
            </w:r>
            <w:r>
              <w:rPr>
                <w:noProof/>
                <w:webHidden/>
              </w:rPr>
              <w:fldChar w:fldCharType="separate"/>
            </w:r>
            <w:r>
              <w:rPr>
                <w:noProof/>
                <w:webHidden/>
              </w:rPr>
              <w:t>25</w:t>
            </w:r>
            <w:r>
              <w:rPr>
                <w:noProof/>
                <w:webHidden/>
              </w:rPr>
              <w:fldChar w:fldCharType="end"/>
            </w:r>
          </w:hyperlink>
        </w:p>
        <w:p w14:paraId="675CBCCF" w14:textId="17CFBA1C" w:rsidR="00CF0D55" w:rsidRDefault="00CF0D55">
          <w:pPr>
            <w:pStyle w:val="TOC2"/>
            <w:tabs>
              <w:tab w:val="right" w:leader="dot" w:pos="8778"/>
            </w:tabs>
            <w:rPr>
              <w:rFonts w:asciiTheme="minorHAnsi" w:eastAsiaTheme="minorEastAsia" w:hAnsiTheme="minorHAnsi"/>
              <w:noProof/>
              <w:sz w:val="22"/>
            </w:rPr>
          </w:pPr>
          <w:hyperlink w:anchor="_Toc130804327" w:history="1">
            <w:r w:rsidRPr="000F6C54">
              <w:rPr>
                <w:rStyle w:val="Hyperlink"/>
                <w:noProof/>
                <w:lang w:val="vi-VN"/>
              </w:rPr>
              <w:t>3.3 Hướng phát triển</w:t>
            </w:r>
            <w:r>
              <w:rPr>
                <w:noProof/>
                <w:webHidden/>
              </w:rPr>
              <w:tab/>
            </w:r>
            <w:r>
              <w:rPr>
                <w:noProof/>
                <w:webHidden/>
              </w:rPr>
              <w:fldChar w:fldCharType="begin"/>
            </w:r>
            <w:r>
              <w:rPr>
                <w:noProof/>
                <w:webHidden/>
              </w:rPr>
              <w:instrText xml:space="preserve"> PAGEREF _Toc130804327 \h </w:instrText>
            </w:r>
            <w:r>
              <w:rPr>
                <w:noProof/>
                <w:webHidden/>
              </w:rPr>
            </w:r>
            <w:r>
              <w:rPr>
                <w:noProof/>
                <w:webHidden/>
              </w:rPr>
              <w:fldChar w:fldCharType="separate"/>
            </w:r>
            <w:r>
              <w:rPr>
                <w:noProof/>
                <w:webHidden/>
              </w:rPr>
              <w:t>25</w:t>
            </w:r>
            <w:r>
              <w:rPr>
                <w:noProof/>
                <w:webHidden/>
              </w:rPr>
              <w:fldChar w:fldCharType="end"/>
            </w:r>
          </w:hyperlink>
        </w:p>
        <w:p w14:paraId="6BC42DF5" w14:textId="10F97DB2" w:rsidR="00CF0D55" w:rsidRDefault="00CF0D55">
          <w:pPr>
            <w:pStyle w:val="TOC1"/>
            <w:rPr>
              <w:rFonts w:asciiTheme="minorHAnsi" w:eastAsiaTheme="minorEastAsia" w:hAnsiTheme="minorHAnsi"/>
              <w:b w:val="0"/>
              <w:noProof/>
              <w:sz w:val="22"/>
            </w:rPr>
          </w:pPr>
          <w:hyperlink w:anchor="_Toc130804328" w:history="1">
            <w:r w:rsidRPr="000F6C54">
              <w:rPr>
                <w:rStyle w:val="Hyperlink"/>
                <w:noProof/>
              </w:rPr>
              <w:t>PHẦN 4: TÀI LIỆU THAM KHẢO</w:t>
            </w:r>
            <w:r>
              <w:rPr>
                <w:noProof/>
                <w:webHidden/>
              </w:rPr>
              <w:tab/>
            </w:r>
            <w:r>
              <w:rPr>
                <w:noProof/>
                <w:webHidden/>
              </w:rPr>
              <w:fldChar w:fldCharType="begin"/>
            </w:r>
            <w:r>
              <w:rPr>
                <w:noProof/>
                <w:webHidden/>
              </w:rPr>
              <w:instrText xml:space="preserve"> PAGEREF _Toc130804328 \h </w:instrText>
            </w:r>
            <w:r>
              <w:rPr>
                <w:noProof/>
                <w:webHidden/>
              </w:rPr>
            </w:r>
            <w:r>
              <w:rPr>
                <w:noProof/>
                <w:webHidden/>
              </w:rPr>
              <w:fldChar w:fldCharType="separate"/>
            </w:r>
            <w:r>
              <w:rPr>
                <w:noProof/>
                <w:webHidden/>
              </w:rPr>
              <w:t>27</w:t>
            </w:r>
            <w:r>
              <w:rPr>
                <w:noProof/>
                <w:webHidden/>
              </w:rPr>
              <w:fldChar w:fldCharType="end"/>
            </w:r>
          </w:hyperlink>
        </w:p>
        <w:p w14:paraId="60240B42" w14:textId="021C3DAB" w:rsidR="00CF0D55" w:rsidRDefault="00CF0D55">
          <w:pPr>
            <w:pStyle w:val="TOC1"/>
            <w:rPr>
              <w:rFonts w:asciiTheme="minorHAnsi" w:eastAsiaTheme="minorEastAsia" w:hAnsiTheme="minorHAnsi"/>
              <w:b w:val="0"/>
              <w:noProof/>
              <w:sz w:val="22"/>
            </w:rPr>
          </w:pPr>
          <w:hyperlink w:anchor="_Toc130804329" w:history="1">
            <w:r w:rsidRPr="000F6C54">
              <w:rPr>
                <w:rStyle w:val="Hyperlink"/>
                <w:noProof/>
              </w:rPr>
              <w:t>PHỤ LỤC</w:t>
            </w:r>
            <w:r>
              <w:rPr>
                <w:noProof/>
                <w:webHidden/>
              </w:rPr>
              <w:tab/>
            </w:r>
            <w:r>
              <w:rPr>
                <w:noProof/>
                <w:webHidden/>
              </w:rPr>
              <w:fldChar w:fldCharType="begin"/>
            </w:r>
            <w:r>
              <w:rPr>
                <w:noProof/>
                <w:webHidden/>
              </w:rPr>
              <w:instrText xml:space="preserve"> PAGEREF _Toc130804329 \h </w:instrText>
            </w:r>
            <w:r>
              <w:rPr>
                <w:noProof/>
                <w:webHidden/>
              </w:rPr>
            </w:r>
            <w:r>
              <w:rPr>
                <w:noProof/>
                <w:webHidden/>
              </w:rPr>
              <w:fldChar w:fldCharType="separate"/>
            </w:r>
            <w:r>
              <w:rPr>
                <w:noProof/>
                <w:webHidden/>
              </w:rPr>
              <w:t>28</w:t>
            </w:r>
            <w:r>
              <w:rPr>
                <w:noProof/>
                <w:webHidden/>
              </w:rPr>
              <w:fldChar w:fldCharType="end"/>
            </w:r>
          </w:hyperlink>
        </w:p>
        <w:p w14:paraId="2391F8F4" w14:textId="1706E64E" w:rsidR="002D4CA0" w:rsidRDefault="002D4CA0">
          <w:r>
            <w:rPr>
              <w:b/>
              <w:bCs/>
              <w:noProof/>
            </w:rPr>
            <w:fldChar w:fldCharType="end"/>
          </w:r>
        </w:p>
      </w:sdtContent>
    </w:sdt>
    <w:p w14:paraId="6C00C16A" w14:textId="77777777" w:rsidR="002D4CA0" w:rsidRDefault="002D4CA0" w:rsidP="002D4CA0"/>
    <w:p w14:paraId="3846C2F3" w14:textId="77777777" w:rsidR="00947591" w:rsidRDefault="00947591" w:rsidP="00947591"/>
    <w:p w14:paraId="1F1F7FDB" w14:textId="77777777" w:rsidR="00A92218" w:rsidRDefault="00A92218">
      <w:pPr>
        <w:spacing w:after="0" w:line="240" w:lineRule="auto"/>
        <w:rPr>
          <w:rFonts w:cs="Times New Roman"/>
          <w:b/>
        </w:rPr>
      </w:pPr>
    </w:p>
    <w:p w14:paraId="1678C050" w14:textId="77777777" w:rsidR="00A92218" w:rsidRDefault="00A92218">
      <w:pPr>
        <w:spacing w:after="0" w:line="240" w:lineRule="auto"/>
        <w:rPr>
          <w:rFonts w:cs="Times New Roman"/>
          <w:b/>
        </w:rPr>
      </w:pPr>
    </w:p>
    <w:p w14:paraId="3176890A" w14:textId="77777777" w:rsidR="00A92218" w:rsidRDefault="00A92218">
      <w:pPr>
        <w:spacing w:after="0" w:line="240" w:lineRule="auto"/>
        <w:rPr>
          <w:rFonts w:cs="Times New Roman"/>
          <w:b/>
        </w:rPr>
      </w:pPr>
    </w:p>
    <w:p w14:paraId="2B742584" w14:textId="77777777" w:rsidR="00A92218" w:rsidRDefault="00A92218">
      <w:pPr>
        <w:spacing w:after="0" w:line="240" w:lineRule="auto"/>
        <w:rPr>
          <w:rFonts w:cs="Times New Roman"/>
          <w:b/>
        </w:rPr>
      </w:pPr>
    </w:p>
    <w:p w14:paraId="21D00D79" w14:textId="77777777" w:rsidR="00A92218" w:rsidRDefault="00A92218">
      <w:pPr>
        <w:spacing w:after="0" w:line="240" w:lineRule="auto"/>
        <w:rPr>
          <w:rFonts w:cs="Times New Roman"/>
          <w:b/>
        </w:rPr>
      </w:pPr>
    </w:p>
    <w:p w14:paraId="45A1B09A" w14:textId="77777777" w:rsidR="00A92218" w:rsidRDefault="00A92218">
      <w:pPr>
        <w:spacing w:after="0" w:line="240" w:lineRule="auto"/>
        <w:rPr>
          <w:rFonts w:cs="Times New Roman"/>
          <w:b/>
        </w:rPr>
      </w:pPr>
    </w:p>
    <w:p w14:paraId="6700CF05" w14:textId="77777777" w:rsidR="00A92218" w:rsidRDefault="00A92218">
      <w:pPr>
        <w:spacing w:after="0" w:line="240" w:lineRule="auto"/>
        <w:rPr>
          <w:rFonts w:cs="Times New Roman"/>
          <w:b/>
        </w:rPr>
      </w:pPr>
    </w:p>
    <w:p w14:paraId="2512F32C" w14:textId="77777777" w:rsidR="00A92218" w:rsidRDefault="00A92218">
      <w:pPr>
        <w:spacing w:after="0" w:line="240" w:lineRule="auto"/>
        <w:rPr>
          <w:rFonts w:cs="Times New Roman"/>
          <w:b/>
        </w:rPr>
      </w:pPr>
    </w:p>
    <w:p w14:paraId="6307983A" w14:textId="77777777" w:rsidR="00A92218" w:rsidRDefault="00A92218">
      <w:pPr>
        <w:spacing w:after="0" w:line="240" w:lineRule="auto"/>
        <w:rPr>
          <w:rFonts w:cs="Times New Roman"/>
          <w:b/>
        </w:rPr>
      </w:pPr>
    </w:p>
    <w:p w14:paraId="3567E095" w14:textId="77777777" w:rsidR="00A92218" w:rsidRDefault="00A92218">
      <w:pPr>
        <w:spacing w:after="0" w:line="240" w:lineRule="auto"/>
        <w:rPr>
          <w:rFonts w:cs="Times New Roman"/>
          <w:b/>
        </w:rPr>
      </w:pPr>
    </w:p>
    <w:p w14:paraId="2C9AF014" w14:textId="77777777" w:rsidR="00881F09" w:rsidRDefault="00881F09">
      <w:pPr>
        <w:spacing w:after="0" w:line="240" w:lineRule="auto"/>
        <w:rPr>
          <w:rFonts w:eastAsiaTheme="majorEastAsia" w:cs="Times New Roman"/>
          <w:b/>
          <w:caps/>
          <w:szCs w:val="32"/>
        </w:rPr>
      </w:pPr>
      <w:bookmarkStart w:id="8" w:name="_Toc122468122"/>
      <w:r>
        <w:br w:type="page"/>
      </w:r>
    </w:p>
    <w:p w14:paraId="0CEA9417" w14:textId="77777777" w:rsidR="00CF0D55" w:rsidRDefault="00A57AE5" w:rsidP="00881F09">
      <w:pPr>
        <w:pStyle w:val="Style1"/>
      </w:pPr>
      <w:bookmarkStart w:id="9" w:name="_Toc130804302"/>
      <w:r>
        <w:lastRenderedPageBreak/>
        <w:t>DANH MỤC HÌNH ẢNH</w:t>
      </w:r>
      <w:bookmarkEnd w:id="8"/>
      <w:bookmarkEnd w:id="9"/>
    </w:p>
    <w:p w14:paraId="2F686209" w14:textId="105BF653" w:rsidR="00CF0D55" w:rsidRPr="00CF0D55" w:rsidRDefault="00CF0D55">
      <w:pPr>
        <w:pStyle w:val="TableofFigures"/>
        <w:tabs>
          <w:tab w:val="right" w:leader="dot" w:pos="8778"/>
        </w:tabs>
        <w:rPr>
          <w:rFonts w:asciiTheme="minorHAnsi" w:eastAsiaTheme="minorEastAsia" w:hAnsiTheme="minorHAnsi"/>
          <w:noProof/>
          <w:sz w:val="22"/>
        </w:rPr>
      </w:pPr>
      <w:r w:rsidRPr="00CF0D55">
        <w:fldChar w:fldCharType="begin"/>
      </w:r>
      <w:r w:rsidRPr="00CF0D55">
        <w:instrText xml:space="preserve"> TOC \h \z \c "Hình" </w:instrText>
      </w:r>
      <w:r w:rsidRPr="00CF0D55">
        <w:fldChar w:fldCharType="separate"/>
      </w:r>
      <w:hyperlink w:anchor="_Toc130804222" w:history="1">
        <w:r w:rsidRPr="00CF0D55">
          <w:rPr>
            <w:rStyle w:val="Hyperlink"/>
            <w:noProof/>
          </w:rPr>
          <w:t>Hình 2.1: Sơ đồ ERD</w:t>
        </w:r>
        <w:r w:rsidRPr="00CF0D55">
          <w:rPr>
            <w:noProof/>
            <w:webHidden/>
          </w:rPr>
          <w:tab/>
        </w:r>
        <w:r w:rsidRPr="00CF0D55">
          <w:rPr>
            <w:noProof/>
            <w:webHidden/>
          </w:rPr>
          <w:fldChar w:fldCharType="begin"/>
        </w:r>
        <w:r w:rsidRPr="00CF0D55">
          <w:rPr>
            <w:noProof/>
            <w:webHidden/>
          </w:rPr>
          <w:instrText xml:space="preserve"> PAGEREF _Toc130804222 \h </w:instrText>
        </w:r>
        <w:r w:rsidRPr="00CF0D55">
          <w:rPr>
            <w:noProof/>
            <w:webHidden/>
          </w:rPr>
        </w:r>
        <w:r w:rsidRPr="00CF0D55">
          <w:rPr>
            <w:noProof/>
            <w:webHidden/>
          </w:rPr>
          <w:fldChar w:fldCharType="separate"/>
        </w:r>
        <w:r w:rsidRPr="00CF0D55">
          <w:rPr>
            <w:noProof/>
            <w:webHidden/>
          </w:rPr>
          <w:t>13</w:t>
        </w:r>
        <w:r w:rsidRPr="00CF0D55">
          <w:rPr>
            <w:noProof/>
            <w:webHidden/>
          </w:rPr>
          <w:fldChar w:fldCharType="end"/>
        </w:r>
      </w:hyperlink>
    </w:p>
    <w:p w14:paraId="5285CAB6" w14:textId="683367C6" w:rsidR="00CF0D55" w:rsidRPr="00CF0D55" w:rsidRDefault="00CF0D55">
      <w:pPr>
        <w:pStyle w:val="TableofFigures"/>
        <w:tabs>
          <w:tab w:val="right" w:leader="dot" w:pos="8778"/>
        </w:tabs>
        <w:rPr>
          <w:rFonts w:asciiTheme="minorHAnsi" w:eastAsiaTheme="minorEastAsia" w:hAnsiTheme="minorHAnsi"/>
          <w:noProof/>
          <w:sz w:val="22"/>
        </w:rPr>
      </w:pPr>
      <w:hyperlink w:anchor="_Toc130804223" w:history="1">
        <w:r w:rsidRPr="00CF0D55">
          <w:rPr>
            <w:rStyle w:val="Hyperlink"/>
            <w:noProof/>
          </w:rPr>
          <w:t>Hình 2.2: Sơ đồ DB</w:t>
        </w:r>
        <w:r w:rsidRPr="00CF0D55">
          <w:rPr>
            <w:noProof/>
            <w:webHidden/>
          </w:rPr>
          <w:tab/>
        </w:r>
        <w:r w:rsidRPr="00CF0D55">
          <w:rPr>
            <w:noProof/>
            <w:webHidden/>
          </w:rPr>
          <w:fldChar w:fldCharType="begin"/>
        </w:r>
        <w:r w:rsidRPr="00CF0D55">
          <w:rPr>
            <w:noProof/>
            <w:webHidden/>
          </w:rPr>
          <w:instrText xml:space="preserve"> PAGEREF _Toc130804223 \h </w:instrText>
        </w:r>
        <w:r w:rsidRPr="00CF0D55">
          <w:rPr>
            <w:noProof/>
            <w:webHidden/>
          </w:rPr>
        </w:r>
        <w:r w:rsidRPr="00CF0D55">
          <w:rPr>
            <w:noProof/>
            <w:webHidden/>
          </w:rPr>
          <w:fldChar w:fldCharType="separate"/>
        </w:r>
        <w:r w:rsidRPr="00CF0D55">
          <w:rPr>
            <w:noProof/>
            <w:webHidden/>
          </w:rPr>
          <w:t>14</w:t>
        </w:r>
        <w:r w:rsidRPr="00CF0D55">
          <w:rPr>
            <w:noProof/>
            <w:webHidden/>
          </w:rPr>
          <w:fldChar w:fldCharType="end"/>
        </w:r>
      </w:hyperlink>
    </w:p>
    <w:p w14:paraId="71BE80FB" w14:textId="25B8029E" w:rsidR="00CF0D55" w:rsidRPr="00CF0D55" w:rsidRDefault="00CF0D55">
      <w:pPr>
        <w:pStyle w:val="TableofFigures"/>
        <w:tabs>
          <w:tab w:val="right" w:leader="dot" w:pos="8778"/>
        </w:tabs>
        <w:rPr>
          <w:rFonts w:asciiTheme="minorHAnsi" w:eastAsiaTheme="minorEastAsia" w:hAnsiTheme="minorHAnsi"/>
          <w:noProof/>
          <w:sz w:val="22"/>
        </w:rPr>
      </w:pPr>
      <w:hyperlink w:anchor="_Toc130804224" w:history="1">
        <w:r w:rsidRPr="00CF0D55">
          <w:rPr>
            <w:rStyle w:val="Hyperlink"/>
            <w:noProof/>
          </w:rPr>
          <w:t>Hình 3.1: Giao diện màn hình chính.</w:t>
        </w:r>
        <w:r w:rsidRPr="00CF0D55">
          <w:rPr>
            <w:noProof/>
            <w:webHidden/>
          </w:rPr>
          <w:tab/>
        </w:r>
        <w:r w:rsidRPr="00CF0D55">
          <w:rPr>
            <w:noProof/>
            <w:webHidden/>
          </w:rPr>
          <w:fldChar w:fldCharType="begin"/>
        </w:r>
        <w:r w:rsidRPr="00CF0D55">
          <w:rPr>
            <w:noProof/>
            <w:webHidden/>
          </w:rPr>
          <w:instrText xml:space="preserve"> PAGEREF _Toc130804224 \h </w:instrText>
        </w:r>
        <w:r w:rsidRPr="00CF0D55">
          <w:rPr>
            <w:noProof/>
            <w:webHidden/>
          </w:rPr>
        </w:r>
        <w:r w:rsidRPr="00CF0D55">
          <w:rPr>
            <w:noProof/>
            <w:webHidden/>
          </w:rPr>
          <w:fldChar w:fldCharType="separate"/>
        </w:r>
        <w:r w:rsidRPr="00CF0D55">
          <w:rPr>
            <w:noProof/>
            <w:webHidden/>
          </w:rPr>
          <w:t>15</w:t>
        </w:r>
        <w:r w:rsidRPr="00CF0D55">
          <w:rPr>
            <w:noProof/>
            <w:webHidden/>
          </w:rPr>
          <w:fldChar w:fldCharType="end"/>
        </w:r>
      </w:hyperlink>
    </w:p>
    <w:p w14:paraId="3467075C" w14:textId="1BE14522" w:rsidR="00CF0D55" w:rsidRPr="00CF0D55" w:rsidRDefault="00CF0D55">
      <w:pPr>
        <w:pStyle w:val="TableofFigures"/>
        <w:tabs>
          <w:tab w:val="right" w:leader="dot" w:pos="8778"/>
        </w:tabs>
        <w:rPr>
          <w:rFonts w:asciiTheme="minorHAnsi" w:eastAsiaTheme="minorEastAsia" w:hAnsiTheme="minorHAnsi"/>
          <w:noProof/>
          <w:sz w:val="22"/>
        </w:rPr>
      </w:pPr>
      <w:hyperlink w:anchor="_Toc130804225" w:history="1">
        <w:r w:rsidRPr="00CF0D55">
          <w:rPr>
            <w:rStyle w:val="Hyperlink"/>
            <w:noProof/>
          </w:rPr>
          <w:t>Hình 3.2: Show all employee.</w:t>
        </w:r>
        <w:r w:rsidRPr="00CF0D55">
          <w:rPr>
            <w:noProof/>
            <w:webHidden/>
          </w:rPr>
          <w:tab/>
        </w:r>
        <w:r w:rsidRPr="00CF0D55">
          <w:rPr>
            <w:noProof/>
            <w:webHidden/>
          </w:rPr>
          <w:fldChar w:fldCharType="begin"/>
        </w:r>
        <w:r w:rsidRPr="00CF0D55">
          <w:rPr>
            <w:noProof/>
            <w:webHidden/>
          </w:rPr>
          <w:instrText xml:space="preserve"> PAGEREF _Toc130804225 \h </w:instrText>
        </w:r>
        <w:r w:rsidRPr="00CF0D55">
          <w:rPr>
            <w:noProof/>
            <w:webHidden/>
          </w:rPr>
        </w:r>
        <w:r w:rsidRPr="00CF0D55">
          <w:rPr>
            <w:noProof/>
            <w:webHidden/>
          </w:rPr>
          <w:fldChar w:fldCharType="separate"/>
        </w:r>
        <w:r w:rsidRPr="00CF0D55">
          <w:rPr>
            <w:noProof/>
            <w:webHidden/>
          </w:rPr>
          <w:t>15</w:t>
        </w:r>
        <w:r w:rsidRPr="00CF0D55">
          <w:rPr>
            <w:noProof/>
            <w:webHidden/>
          </w:rPr>
          <w:fldChar w:fldCharType="end"/>
        </w:r>
      </w:hyperlink>
    </w:p>
    <w:p w14:paraId="6F9216BB" w14:textId="20229AFD" w:rsidR="00CF0D55" w:rsidRPr="00CF0D55" w:rsidRDefault="00CF0D55">
      <w:pPr>
        <w:pStyle w:val="TableofFigures"/>
        <w:tabs>
          <w:tab w:val="right" w:leader="dot" w:pos="8778"/>
        </w:tabs>
        <w:rPr>
          <w:rFonts w:asciiTheme="minorHAnsi" w:eastAsiaTheme="minorEastAsia" w:hAnsiTheme="minorHAnsi"/>
          <w:noProof/>
          <w:sz w:val="22"/>
        </w:rPr>
      </w:pPr>
      <w:hyperlink w:anchor="_Toc130804226" w:history="1">
        <w:r w:rsidRPr="00CF0D55">
          <w:rPr>
            <w:rStyle w:val="Hyperlink"/>
            <w:noProof/>
          </w:rPr>
          <w:t>Hình 3.3: Insert employee.</w:t>
        </w:r>
        <w:r w:rsidRPr="00CF0D55">
          <w:rPr>
            <w:noProof/>
            <w:webHidden/>
          </w:rPr>
          <w:tab/>
        </w:r>
        <w:r w:rsidRPr="00CF0D55">
          <w:rPr>
            <w:noProof/>
            <w:webHidden/>
          </w:rPr>
          <w:fldChar w:fldCharType="begin"/>
        </w:r>
        <w:r w:rsidRPr="00CF0D55">
          <w:rPr>
            <w:noProof/>
            <w:webHidden/>
          </w:rPr>
          <w:instrText xml:space="preserve"> PAGEREF _Toc130804226 \h </w:instrText>
        </w:r>
        <w:r w:rsidRPr="00CF0D55">
          <w:rPr>
            <w:noProof/>
            <w:webHidden/>
          </w:rPr>
        </w:r>
        <w:r w:rsidRPr="00CF0D55">
          <w:rPr>
            <w:noProof/>
            <w:webHidden/>
          </w:rPr>
          <w:fldChar w:fldCharType="separate"/>
        </w:r>
        <w:r w:rsidRPr="00CF0D55">
          <w:rPr>
            <w:noProof/>
            <w:webHidden/>
          </w:rPr>
          <w:t>16</w:t>
        </w:r>
        <w:r w:rsidRPr="00CF0D55">
          <w:rPr>
            <w:noProof/>
            <w:webHidden/>
          </w:rPr>
          <w:fldChar w:fldCharType="end"/>
        </w:r>
      </w:hyperlink>
    </w:p>
    <w:p w14:paraId="527EFA9F" w14:textId="231AEAFB" w:rsidR="00CF0D55" w:rsidRPr="00CF0D55" w:rsidRDefault="00CF0D55">
      <w:pPr>
        <w:pStyle w:val="TableofFigures"/>
        <w:tabs>
          <w:tab w:val="right" w:leader="dot" w:pos="8778"/>
        </w:tabs>
        <w:rPr>
          <w:rFonts w:asciiTheme="minorHAnsi" w:eastAsiaTheme="minorEastAsia" w:hAnsiTheme="minorHAnsi"/>
          <w:noProof/>
          <w:sz w:val="22"/>
        </w:rPr>
      </w:pPr>
      <w:hyperlink w:anchor="_Toc130804227" w:history="1">
        <w:r w:rsidRPr="00CF0D55">
          <w:rPr>
            <w:rStyle w:val="Hyperlink"/>
            <w:noProof/>
          </w:rPr>
          <w:t>Hình 3.4: Update employee.</w:t>
        </w:r>
        <w:r w:rsidRPr="00CF0D55">
          <w:rPr>
            <w:noProof/>
            <w:webHidden/>
          </w:rPr>
          <w:tab/>
        </w:r>
        <w:r w:rsidRPr="00CF0D55">
          <w:rPr>
            <w:noProof/>
            <w:webHidden/>
          </w:rPr>
          <w:fldChar w:fldCharType="begin"/>
        </w:r>
        <w:r w:rsidRPr="00CF0D55">
          <w:rPr>
            <w:noProof/>
            <w:webHidden/>
          </w:rPr>
          <w:instrText xml:space="preserve"> PAGEREF _Toc130804227 \h </w:instrText>
        </w:r>
        <w:r w:rsidRPr="00CF0D55">
          <w:rPr>
            <w:noProof/>
            <w:webHidden/>
          </w:rPr>
        </w:r>
        <w:r w:rsidRPr="00CF0D55">
          <w:rPr>
            <w:noProof/>
            <w:webHidden/>
          </w:rPr>
          <w:fldChar w:fldCharType="separate"/>
        </w:r>
        <w:r w:rsidRPr="00CF0D55">
          <w:rPr>
            <w:noProof/>
            <w:webHidden/>
          </w:rPr>
          <w:t>17</w:t>
        </w:r>
        <w:r w:rsidRPr="00CF0D55">
          <w:rPr>
            <w:noProof/>
            <w:webHidden/>
          </w:rPr>
          <w:fldChar w:fldCharType="end"/>
        </w:r>
      </w:hyperlink>
    </w:p>
    <w:p w14:paraId="6C6174CF" w14:textId="408834A0" w:rsidR="00CF0D55" w:rsidRPr="00CF0D55" w:rsidRDefault="00CF0D55">
      <w:pPr>
        <w:pStyle w:val="TableofFigures"/>
        <w:tabs>
          <w:tab w:val="right" w:leader="dot" w:pos="8778"/>
        </w:tabs>
        <w:rPr>
          <w:rFonts w:asciiTheme="minorHAnsi" w:eastAsiaTheme="minorEastAsia" w:hAnsiTheme="minorHAnsi"/>
          <w:noProof/>
          <w:sz w:val="22"/>
        </w:rPr>
      </w:pPr>
      <w:hyperlink w:anchor="_Toc130804228" w:history="1">
        <w:r w:rsidRPr="00CF0D55">
          <w:rPr>
            <w:rStyle w:val="Hyperlink"/>
            <w:noProof/>
          </w:rPr>
          <w:t>Hình 3.5: Delete employee.</w:t>
        </w:r>
        <w:r w:rsidRPr="00CF0D55">
          <w:rPr>
            <w:noProof/>
            <w:webHidden/>
          </w:rPr>
          <w:tab/>
        </w:r>
        <w:r w:rsidRPr="00CF0D55">
          <w:rPr>
            <w:noProof/>
            <w:webHidden/>
          </w:rPr>
          <w:fldChar w:fldCharType="begin"/>
        </w:r>
        <w:r w:rsidRPr="00CF0D55">
          <w:rPr>
            <w:noProof/>
            <w:webHidden/>
          </w:rPr>
          <w:instrText xml:space="preserve"> PAGEREF _Toc130804228 \h </w:instrText>
        </w:r>
        <w:r w:rsidRPr="00CF0D55">
          <w:rPr>
            <w:noProof/>
            <w:webHidden/>
          </w:rPr>
        </w:r>
        <w:r w:rsidRPr="00CF0D55">
          <w:rPr>
            <w:noProof/>
            <w:webHidden/>
          </w:rPr>
          <w:fldChar w:fldCharType="separate"/>
        </w:r>
        <w:r w:rsidRPr="00CF0D55">
          <w:rPr>
            <w:noProof/>
            <w:webHidden/>
          </w:rPr>
          <w:t>18</w:t>
        </w:r>
        <w:r w:rsidRPr="00CF0D55">
          <w:rPr>
            <w:noProof/>
            <w:webHidden/>
          </w:rPr>
          <w:fldChar w:fldCharType="end"/>
        </w:r>
      </w:hyperlink>
    </w:p>
    <w:p w14:paraId="71CB1B3D" w14:textId="5877296B" w:rsidR="00CF0D55" w:rsidRPr="00CF0D55" w:rsidRDefault="00CF0D55">
      <w:pPr>
        <w:pStyle w:val="TableofFigures"/>
        <w:tabs>
          <w:tab w:val="right" w:leader="dot" w:pos="8778"/>
        </w:tabs>
        <w:rPr>
          <w:rFonts w:asciiTheme="minorHAnsi" w:eastAsiaTheme="minorEastAsia" w:hAnsiTheme="minorHAnsi"/>
          <w:noProof/>
          <w:sz w:val="22"/>
        </w:rPr>
      </w:pPr>
      <w:hyperlink w:anchor="_Toc130804229" w:history="1">
        <w:r w:rsidRPr="00CF0D55">
          <w:rPr>
            <w:rStyle w:val="Hyperlink"/>
            <w:noProof/>
          </w:rPr>
          <w:t>Hình 3.6: Search employee.</w:t>
        </w:r>
        <w:r w:rsidRPr="00CF0D55">
          <w:rPr>
            <w:noProof/>
            <w:webHidden/>
          </w:rPr>
          <w:tab/>
        </w:r>
        <w:r w:rsidRPr="00CF0D55">
          <w:rPr>
            <w:noProof/>
            <w:webHidden/>
          </w:rPr>
          <w:fldChar w:fldCharType="begin"/>
        </w:r>
        <w:r w:rsidRPr="00CF0D55">
          <w:rPr>
            <w:noProof/>
            <w:webHidden/>
          </w:rPr>
          <w:instrText xml:space="preserve"> PAGEREF _Toc130804229 \h </w:instrText>
        </w:r>
        <w:r w:rsidRPr="00CF0D55">
          <w:rPr>
            <w:noProof/>
            <w:webHidden/>
          </w:rPr>
        </w:r>
        <w:r w:rsidRPr="00CF0D55">
          <w:rPr>
            <w:noProof/>
            <w:webHidden/>
          </w:rPr>
          <w:fldChar w:fldCharType="separate"/>
        </w:r>
        <w:r w:rsidRPr="00CF0D55">
          <w:rPr>
            <w:noProof/>
            <w:webHidden/>
          </w:rPr>
          <w:t>18</w:t>
        </w:r>
        <w:r w:rsidRPr="00CF0D55">
          <w:rPr>
            <w:noProof/>
            <w:webHidden/>
          </w:rPr>
          <w:fldChar w:fldCharType="end"/>
        </w:r>
      </w:hyperlink>
    </w:p>
    <w:p w14:paraId="17E0DEAF" w14:textId="1A13BD12" w:rsidR="00CF0D55" w:rsidRPr="00CF0D55" w:rsidRDefault="00CF0D55">
      <w:pPr>
        <w:pStyle w:val="TableofFigures"/>
        <w:tabs>
          <w:tab w:val="right" w:leader="dot" w:pos="8778"/>
        </w:tabs>
        <w:rPr>
          <w:rFonts w:asciiTheme="minorHAnsi" w:eastAsiaTheme="minorEastAsia" w:hAnsiTheme="minorHAnsi"/>
          <w:noProof/>
          <w:sz w:val="22"/>
        </w:rPr>
      </w:pPr>
      <w:hyperlink w:anchor="_Toc130804230" w:history="1">
        <w:r w:rsidRPr="00CF0D55">
          <w:rPr>
            <w:rStyle w:val="Hyperlink"/>
            <w:noProof/>
          </w:rPr>
          <w:t>Hình 3.7: Giao diện Department.</w:t>
        </w:r>
        <w:r w:rsidRPr="00CF0D55">
          <w:rPr>
            <w:noProof/>
            <w:webHidden/>
          </w:rPr>
          <w:tab/>
        </w:r>
        <w:r w:rsidRPr="00CF0D55">
          <w:rPr>
            <w:noProof/>
            <w:webHidden/>
          </w:rPr>
          <w:fldChar w:fldCharType="begin"/>
        </w:r>
        <w:r w:rsidRPr="00CF0D55">
          <w:rPr>
            <w:noProof/>
            <w:webHidden/>
          </w:rPr>
          <w:instrText xml:space="preserve"> PAGEREF _Toc130804230 \h </w:instrText>
        </w:r>
        <w:r w:rsidRPr="00CF0D55">
          <w:rPr>
            <w:noProof/>
            <w:webHidden/>
          </w:rPr>
        </w:r>
        <w:r w:rsidRPr="00CF0D55">
          <w:rPr>
            <w:noProof/>
            <w:webHidden/>
          </w:rPr>
          <w:fldChar w:fldCharType="separate"/>
        </w:r>
        <w:r w:rsidRPr="00CF0D55">
          <w:rPr>
            <w:noProof/>
            <w:webHidden/>
          </w:rPr>
          <w:t>19</w:t>
        </w:r>
        <w:r w:rsidRPr="00CF0D55">
          <w:rPr>
            <w:noProof/>
            <w:webHidden/>
          </w:rPr>
          <w:fldChar w:fldCharType="end"/>
        </w:r>
      </w:hyperlink>
    </w:p>
    <w:p w14:paraId="28CBAC3A" w14:textId="7064A2C0" w:rsidR="00CF0D55" w:rsidRPr="00CF0D55" w:rsidRDefault="00CF0D55">
      <w:pPr>
        <w:pStyle w:val="TableofFigures"/>
        <w:tabs>
          <w:tab w:val="right" w:leader="dot" w:pos="8778"/>
        </w:tabs>
        <w:rPr>
          <w:rFonts w:asciiTheme="minorHAnsi" w:eastAsiaTheme="minorEastAsia" w:hAnsiTheme="minorHAnsi"/>
          <w:noProof/>
          <w:sz w:val="22"/>
        </w:rPr>
      </w:pPr>
      <w:hyperlink w:anchor="_Toc130804231" w:history="1">
        <w:r w:rsidRPr="00CF0D55">
          <w:rPr>
            <w:rStyle w:val="Hyperlink"/>
            <w:noProof/>
          </w:rPr>
          <w:t>Hình 3.8: Show all department.</w:t>
        </w:r>
        <w:r w:rsidRPr="00CF0D55">
          <w:rPr>
            <w:noProof/>
            <w:webHidden/>
          </w:rPr>
          <w:tab/>
        </w:r>
        <w:r w:rsidRPr="00CF0D55">
          <w:rPr>
            <w:noProof/>
            <w:webHidden/>
          </w:rPr>
          <w:fldChar w:fldCharType="begin"/>
        </w:r>
        <w:r w:rsidRPr="00CF0D55">
          <w:rPr>
            <w:noProof/>
            <w:webHidden/>
          </w:rPr>
          <w:instrText xml:space="preserve"> PAGEREF _Toc130804231 \h </w:instrText>
        </w:r>
        <w:r w:rsidRPr="00CF0D55">
          <w:rPr>
            <w:noProof/>
            <w:webHidden/>
          </w:rPr>
        </w:r>
        <w:r w:rsidRPr="00CF0D55">
          <w:rPr>
            <w:noProof/>
            <w:webHidden/>
          </w:rPr>
          <w:fldChar w:fldCharType="separate"/>
        </w:r>
        <w:r w:rsidRPr="00CF0D55">
          <w:rPr>
            <w:noProof/>
            <w:webHidden/>
          </w:rPr>
          <w:t>19</w:t>
        </w:r>
        <w:r w:rsidRPr="00CF0D55">
          <w:rPr>
            <w:noProof/>
            <w:webHidden/>
          </w:rPr>
          <w:fldChar w:fldCharType="end"/>
        </w:r>
      </w:hyperlink>
    </w:p>
    <w:p w14:paraId="289AFFF1" w14:textId="35383231" w:rsidR="00CF0D55" w:rsidRPr="00CF0D55" w:rsidRDefault="00CF0D55">
      <w:pPr>
        <w:pStyle w:val="TableofFigures"/>
        <w:tabs>
          <w:tab w:val="right" w:leader="dot" w:pos="8778"/>
        </w:tabs>
        <w:rPr>
          <w:rFonts w:asciiTheme="minorHAnsi" w:eastAsiaTheme="minorEastAsia" w:hAnsiTheme="minorHAnsi"/>
          <w:noProof/>
          <w:sz w:val="22"/>
        </w:rPr>
      </w:pPr>
      <w:hyperlink w:anchor="_Toc130804232" w:history="1">
        <w:r w:rsidRPr="00CF0D55">
          <w:rPr>
            <w:rStyle w:val="Hyperlink"/>
            <w:noProof/>
          </w:rPr>
          <w:t>Hình 3.9: Show employee by department.</w:t>
        </w:r>
        <w:r w:rsidRPr="00CF0D55">
          <w:rPr>
            <w:noProof/>
            <w:webHidden/>
          </w:rPr>
          <w:tab/>
        </w:r>
        <w:r w:rsidRPr="00CF0D55">
          <w:rPr>
            <w:noProof/>
            <w:webHidden/>
          </w:rPr>
          <w:fldChar w:fldCharType="begin"/>
        </w:r>
        <w:r w:rsidRPr="00CF0D55">
          <w:rPr>
            <w:noProof/>
            <w:webHidden/>
          </w:rPr>
          <w:instrText xml:space="preserve"> PAGEREF _Toc130804232 \h </w:instrText>
        </w:r>
        <w:r w:rsidRPr="00CF0D55">
          <w:rPr>
            <w:noProof/>
            <w:webHidden/>
          </w:rPr>
        </w:r>
        <w:r w:rsidRPr="00CF0D55">
          <w:rPr>
            <w:noProof/>
            <w:webHidden/>
          </w:rPr>
          <w:fldChar w:fldCharType="separate"/>
        </w:r>
        <w:r w:rsidRPr="00CF0D55">
          <w:rPr>
            <w:noProof/>
            <w:webHidden/>
          </w:rPr>
          <w:t>20</w:t>
        </w:r>
        <w:r w:rsidRPr="00CF0D55">
          <w:rPr>
            <w:noProof/>
            <w:webHidden/>
          </w:rPr>
          <w:fldChar w:fldCharType="end"/>
        </w:r>
      </w:hyperlink>
    </w:p>
    <w:p w14:paraId="5D599658" w14:textId="00BE131F" w:rsidR="00CF0D55" w:rsidRPr="00CF0D55" w:rsidRDefault="00CF0D55">
      <w:pPr>
        <w:pStyle w:val="TableofFigures"/>
        <w:tabs>
          <w:tab w:val="right" w:leader="dot" w:pos="8778"/>
        </w:tabs>
        <w:rPr>
          <w:rFonts w:asciiTheme="minorHAnsi" w:eastAsiaTheme="minorEastAsia" w:hAnsiTheme="minorHAnsi"/>
          <w:noProof/>
          <w:sz w:val="22"/>
        </w:rPr>
      </w:pPr>
      <w:hyperlink w:anchor="_Toc130804233" w:history="1">
        <w:r w:rsidRPr="00CF0D55">
          <w:rPr>
            <w:rStyle w:val="Hyperlink"/>
            <w:noProof/>
          </w:rPr>
          <w:t>Hình 3.10: Insert department.</w:t>
        </w:r>
        <w:r w:rsidRPr="00CF0D55">
          <w:rPr>
            <w:noProof/>
            <w:webHidden/>
          </w:rPr>
          <w:tab/>
        </w:r>
        <w:r w:rsidRPr="00CF0D55">
          <w:rPr>
            <w:noProof/>
            <w:webHidden/>
          </w:rPr>
          <w:fldChar w:fldCharType="begin"/>
        </w:r>
        <w:r w:rsidRPr="00CF0D55">
          <w:rPr>
            <w:noProof/>
            <w:webHidden/>
          </w:rPr>
          <w:instrText xml:space="preserve"> PAGEREF _Toc130804233 \h </w:instrText>
        </w:r>
        <w:r w:rsidRPr="00CF0D55">
          <w:rPr>
            <w:noProof/>
            <w:webHidden/>
          </w:rPr>
        </w:r>
        <w:r w:rsidRPr="00CF0D55">
          <w:rPr>
            <w:noProof/>
            <w:webHidden/>
          </w:rPr>
          <w:fldChar w:fldCharType="separate"/>
        </w:r>
        <w:r w:rsidRPr="00CF0D55">
          <w:rPr>
            <w:noProof/>
            <w:webHidden/>
          </w:rPr>
          <w:t>21</w:t>
        </w:r>
        <w:r w:rsidRPr="00CF0D55">
          <w:rPr>
            <w:noProof/>
            <w:webHidden/>
          </w:rPr>
          <w:fldChar w:fldCharType="end"/>
        </w:r>
      </w:hyperlink>
    </w:p>
    <w:p w14:paraId="50E986FC" w14:textId="734D7F77" w:rsidR="00CF0D55" w:rsidRPr="00CF0D55" w:rsidRDefault="00CF0D55">
      <w:pPr>
        <w:pStyle w:val="TableofFigures"/>
        <w:tabs>
          <w:tab w:val="right" w:leader="dot" w:pos="8778"/>
        </w:tabs>
        <w:rPr>
          <w:rFonts w:asciiTheme="minorHAnsi" w:eastAsiaTheme="minorEastAsia" w:hAnsiTheme="minorHAnsi"/>
          <w:noProof/>
          <w:sz w:val="22"/>
        </w:rPr>
      </w:pPr>
      <w:hyperlink w:anchor="_Toc130804234" w:history="1">
        <w:r w:rsidRPr="00CF0D55">
          <w:rPr>
            <w:rStyle w:val="Hyperlink"/>
            <w:noProof/>
          </w:rPr>
          <w:t>Hình 3.11: Update department.</w:t>
        </w:r>
        <w:r w:rsidRPr="00CF0D55">
          <w:rPr>
            <w:noProof/>
            <w:webHidden/>
          </w:rPr>
          <w:tab/>
        </w:r>
        <w:r w:rsidRPr="00CF0D55">
          <w:rPr>
            <w:noProof/>
            <w:webHidden/>
          </w:rPr>
          <w:fldChar w:fldCharType="begin"/>
        </w:r>
        <w:r w:rsidRPr="00CF0D55">
          <w:rPr>
            <w:noProof/>
            <w:webHidden/>
          </w:rPr>
          <w:instrText xml:space="preserve"> PAGEREF _Toc130804234 \h </w:instrText>
        </w:r>
        <w:r w:rsidRPr="00CF0D55">
          <w:rPr>
            <w:noProof/>
            <w:webHidden/>
          </w:rPr>
        </w:r>
        <w:r w:rsidRPr="00CF0D55">
          <w:rPr>
            <w:noProof/>
            <w:webHidden/>
          </w:rPr>
          <w:fldChar w:fldCharType="separate"/>
        </w:r>
        <w:r w:rsidRPr="00CF0D55">
          <w:rPr>
            <w:noProof/>
            <w:webHidden/>
          </w:rPr>
          <w:t>21</w:t>
        </w:r>
        <w:r w:rsidRPr="00CF0D55">
          <w:rPr>
            <w:noProof/>
            <w:webHidden/>
          </w:rPr>
          <w:fldChar w:fldCharType="end"/>
        </w:r>
      </w:hyperlink>
    </w:p>
    <w:p w14:paraId="29EC434C" w14:textId="7D341D79" w:rsidR="00CF0D55" w:rsidRPr="00CF0D55" w:rsidRDefault="00CF0D55">
      <w:pPr>
        <w:pStyle w:val="TableofFigures"/>
        <w:tabs>
          <w:tab w:val="right" w:leader="dot" w:pos="8778"/>
        </w:tabs>
        <w:rPr>
          <w:rFonts w:asciiTheme="minorHAnsi" w:eastAsiaTheme="minorEastAsia" w:hAnsiTheme="minorHAnsi"/>
          <w:noProof/>
          <w:sz w:val="22"/>
        </w:rPr>
      </w:pPr>
      <w:hyperlink w:anchor="_Toc130804235" w:history="1">
        <w:r w:rsidRPr="00CF0D55">
          <w:rPr>
            <w:rStyle w:val="Hyperlink"/>
            <w:noProof/>
          </w:rPr>
          <w:t>Hình 3.12: Delete department.</w:t>
        </w:r>
        <w:r w:rsidRPr="00CF0D55">
          <w:rPr>
            <w:noProof/>
            <w:webHidden/>
          </w:rPr>
          <w:tab/>
        </w:r>
        <w:r w:rsidRPr="00CF0D55">
          <w:rPr>
            <w:noProof/>
            <w:webHidden/>
          </w:rPr>
          <w:fldChar w:fldCharType="begin"/>
        </w:r>
        <w:r w:rsidRPr="00CF0D55">
          <w:rPr>
            <w:noProof/>
            <w:webHidden/>
          </w:rPr>
          <w:instrText xml:space="preserve"> PAGEREF _Toc130804235 \h </w:instrText>
        </w:r>
        <w:r w:rsidRPr="00CF0D55">
          <w:rPr>
            <w:noProof/>
            <w:webHidden/>
          </w:rPr>
        </w:r>
        <w:r w:rsidRPr="00CF0D55">
          <w:rPr>
            <w:noProof/>
            <w:webHidden/>
          </w:rPr>
          <w:fldChar w:fldCharType="separate"/>
        </w:r>
        <w:r w:rsidRPr="00CF0D55">
          <w:rPr>
            <w:noProof/>
            <w:webHidden/>
          </w:rPr>
          <w:t>22</w:t>
        </w:r>
        <w:r w:rsidRPr="00CF0D55">
          <w:rPr>
            <w:noProof/>
            <w:webHidden/>
          </w:rPr>
          <w:fldChar w:fldCharType="end"/>
        </w:r>
      </w:hyperlink>
    </w:p>
    <w:p w14:paraId="67DE749A" w14:textId="2753658F" w:rsidR="00CF0D55" w:rsidRPr="00CF0D55" w:rsidRDefault="00CF0D55">
      <w:pPr>
        <w:pStyle w:val="TableofFigures"/>
        <w:tabs>
          <w:tab w:val="right" w:leader="dot" w:pos="8778"/>
        </w:tabs>
        <w:rPr>
          <w:rFonts w:asciiTheme="minorHAnsi" w:eastAsiaTheme="minorEastAsia" w:hAnsiTheme="minorHAnsi"/>
          <w:noProof/>
          <w:sz w:val="22"/>
        </w:rPr>
      </w:pPr>
      <w:hyperlink w:anchor="_Toc130804236" w:history="1">
        <w:r w:rsidRPr="00CF0D55">
          <w:rPr>
            <w:rStyle w:val="Hyperlink"/>
            <w:noProof/>
          </w:rPr>
          <w:t>Hình 3.13: Transfer employee to another department</w:t>
        </w:r>
        <w:r w:rsidRPr="00CF0D55">
          <w:rPr>
            <w:noProof/>
            <w:webHidden/>
          </w:rPr>
          <w:tab/>
        </w:r>
        <w:r w:rsidRPr="00CF0D55">
          <w:rPr>
            <w:noProof/>
            <w:webHidden/>
          </w:rPr>
          <w:fldChar w:fldCharType="begin"/>
        </w:r>
        <w:r w:rsidRPr="00CF0D55">
          <w:rPr>
            <w:noProof/>
            <w:webHidden/>
          </w:rPr>
          <w:instrText xml:space="preserve"> PAGEREF _Toc130804236 \h </w:instrText>
        </w:r>
        <w:r w:rsidRPr="00CF0D55">
          <w:rPr>
            <w:noProof/>
            <w:webHidden/>
          </w:rPr>
        </w:r>
        <w:r w:rsidRPr="00CF0D55">
          <w:rPr>
            <w:noProof/>
            <w:webHidden/>
          </w:rPr>
          <w:fldChar w:fldCharType="separate"/>
        </w:r>
        <w:r w:rsidRPr="00CF0D55">
          <w:rPr>
            <w:noProof/>
            <w:webHidden/>
          </w:rPr>
          <w:t>23</w:t>
        </w:r>
        <w:r w:rsidRPr="00CF0D55">
          <w:rPr>
            <w:noProof/>
            <w:webHidden/>
          </w:rPr>
          <w:fldChar w:fldCharType="end"/>
        </w:r>
      </w:hyperlink>
    </w:p>
    <w:p w14:paraId="5C2C2869" w14:textId="78DCF354" w:rsidR="00CF0D55" w:rsidRPr="00CF0D55" w:rsidRDefault="00CF0D55">
      <w:pPr>
        <w:pStyle w:val="TableofFigures"/>
        <w:tabs>
          <w:tab w:val="right" w:leader="dot" w:pos="8778"/>
        </w:tabs>
        <w:rPr>
          <w:rFonts w:asciiTheme="minorHAnsi" w:eastAsiaTheme="minorEastAsia" w:hAnsiTheme="minorHAnsi"/>
          <w:noProof/>
          <w:sz w:val="22"/>
        </w:rPr>
      </w:pPr>
      <w:hyperlink w:anchor="_Toc130804237" w:history="1">
        <w:r w:rsidRPr="00CF0D55">
          <w:rPr>
            <w:rStyle w:val="Hyperlink"/>
            <w:noProof/>
          </w:rPr>
          <w:t>Hình 3.14: Add new employee to department successfully</w:t>
        </w:r>
        <w:r w:rsidRPr="00CF0D55">
          <w:rPr>
            <w:noProof/>
            <w:webHidden/>
          </w:rPr>
          <w:tab/>
        </w:r>
        <w:r w:rsidRPr="00CF0D55">
          <w:rPr>
            <w:noProof/>
            <w:webHidden/>
          </w:rPr>
          <w:fldChar w:fldCharType="begin"/>
        </w:r>
        <w:r w:rsidRPr="00CF0D55">
          <w:rPr>
            <w:noProof/>
            <w:webHidden/>
          </w:rPr>
          <w:instrText xml:space="preserve"> PAGEREF _Toc130804237 \h </w:instrText>
        </w:r>
        <w:r w:rsidRPr="00CF0D55">
          <w:rPr>
            <w:noProof/>
            <w:webHidden/>
          </w:rPr>
        </w:r>
        <w:r w:rsidRPr="00CF0D55">
          <w:rPr>
            <w:noProof/>
            <w:webHidden/>
          </w:rPr>
          <w:fldChar w:fldCharType="separate"/>
        </w:r>
        <w:r w:rsidRPr="00CF0D55">
          <w:rPr>
            <w:noProof/>
            <w:webHidden/>
          </w:rPr>
          <w:t>24</w:t>
        </w:r>
        <w:r w:rsidRPr="00CF0D55">
          <w:rPr>
            <w:noProof/>
            <w:webHidden/>
          </w:rPr>
          <w:fldChar w:fldCharType="end"/>
        </w:r>
      </w:hyperlink>
    </w:p>
    <w:p w14:paraId="251736A3" w14:textId="19215063" w:rsidR="00CF0D55" w:rsidRPr="00CF0D55" w:rsidRDefault="00CF0D55">
      <w:pPr>
        <w:pStyle w:val="TableofFigures"/>
        <w:tabs>
          <w:tab w:val="right" w:leader="dot" w:pos="8778"/>
        </w:tabs>
        <w:rPr>
          <w:rFonts w:asciiTheme="minorHAnsi" w:eastAsiaTheme="minorEastAsia" w:hAnsiTheme="minorHAnsi"/>
          <w:noProof/>
          <w:sz w:val="22"/>
        </w:rPr>
      </w:pPr>
      <w:hyperlink w:anchor="_Toc130804238" w:history="1">
        <w:r w:rsidRPr="00CF0D55">
          <w:rPr>
            <w:rStyle w:val="Hyperlink"/>
            <w:noProof/>
          </w:rPr>
          <w:t>Hình 3.15: Giao diện Statistic.</w:t>
        </w:r>
        <w:r w:rsidRPr="00CF0D55">
          <w:rPr>
            <w:noProof/>
            <w:webHidden/>
          </w:rPr>
          <w:tab/>
        </w:r>
        <w:r w:rsidRPr="00CF0D55">
          <w:rPr>
            <w:noProof/>
            <w:webHidden/>
          </w:rPr>
          <w:fldChar w:fldCharType="begin"/>
        </w:r>
        <w:r w:rsidRPr="00CF0D55">
          <w:rPr>
            <w:noProof/>
            <w:webHidden/>
          </w:rPr>
          <w:instrText xml:space="preserve"> PAGEREF _Toc130804238 \h </w:instrText>
        </w:r>
        <w:r w:rsidRPr="00CF0D55">
          <w:rPr>
            <w:noProof/>
            <w:webHidden/>
          </w:rPr>
        </w:r>
        <w:r w:rsidRPr="00CF0D55">
          <w:rPr>
            <w:noProof/>
            <w:webHidden/>
          </w:rPr>
          <w:fldChar w:fldCharType="separate"/>
        </w:r>
        <w:r w:rsidRPr="00CF0D55">
          <w:rPr>
            <w:noProof/>
            <w:webHidden/>
          </w:rPr>
          <w:t>24</w:t>
        </w:r>
        <w:r w:rsidRPr="00CF0D55">
          <w:rPr>
            <w:noProof/>
            <w:webHidden/>
          </w:rPr>
          <w:fldChar w:fldCharType="end"/>
        </w:r>
      </w:hyperlink>
    </w:p>
    <w:p w14:paraId="0697D3AD" w14:textId="4612BB2C" w:rsidR="00CF0D55" w:rsidRPr="00CF0D55" w:rsidRDefault="00CF0D55">
      <w:pPr>
        <w:pStyle w:val="TableofFigures"/>
        <w:tabs>
          <w:tab w:val="right" w:leader="dot" w:pos="8778"/>
        </w:tabs>
        <w:rPr>
          <w:rFonts w:asciiTheme="minorHAnsi" w:eastAsiaTheme="minorEastAsia" w:hAnsiTheme="minorHAnsi"/>
          <w:noProof/>
          <w:sz w:val="22"/>
        </w:rPr>
      </w:pPr>
      <w:hyperlink w:anchor="_Toc130804239" w:history="1">
        <w:r w:rsidRPr="00CF0D55">
          <w:rPr>
            <w:rStyle w:val="Hyperlink"/>
            <w:noProof/>
          </w:rPr>
          <w:t>Hình 3.16: Statistics of the top 5 highest-paid employees.</w:t>
        </w:r>
        <w:r w:rsidRPr="00CF0D55">
          <w:rPr>
            <w:noProof/>
            <w:webHidden/>
          </w:rPr>
          <w:tab/>
        </w:r>
        <w:r w:rsidRPr="00CF0D55">
          <w:rPr>
            <w:noProof/>
            <w:webHidden/>
          </w:rPr>
          <w:fldChar w:fldCharType="begin"/>
        </w:r>
        <w:r w:rsidRPr="00CF0D55">
          <w:rPr>
            <w:noProof/>
            <w:webHidden/>
          </w:rPr>
          <w:instrText xml:space="preserve"> PAGEREF _Toc130804239 \h </w:instrText>
        </w:r>
        <w:r w:rsidRPr="00CF0D55">
          <w:rPr>
            <w:noProof/>
            <w:webHidden/>
          </w:rPr>
        </w:r>
        <w:r w:rsidRPr="00CF0D55">
          <w:rPr>
            <w:noProof/>
            <w:webHidden/>
          </w:rPr>
          <w:fldChar w:fldCharType="separate"/>
        </w:r>
        <w:r w:rsidRPr="00CF0D55">
          <w:rPr>
            <w:noProof/>
            <w:webHidden/>
          </w:rPr>
          <w:t>25</w:t>
        </w:r>
        <w:r w:rsidRPr="00CF0D55">
          <w:rPr>
            <w:noProof/>
            <w:webHidden/>
          </w:rPr>
          <w:fldChar w:fldCharType="end"/>
        </w:r>
      </w:hyperlink>
    </w:p>
    <w:p w14:paraId="09A039C4" w14:textId="4550F31E" w:rsidR="00CF0D55" w:rsidRPr="00CF0D55" w:rsidRDefault="00CF0D55">
      <w:pPr>
        <w:pStyle w:val="TableofFigures"/>
        <w:tabs>
          <w:tab w:val="right" w:leader="dot" w:pos="8778"/>
        </w:tabs>
        <w:rPr>
          <w:rFonts w:asciiTheme="minorHAnsi" w:eastAsiaTheme="minorEastAsia" w:hAnsiTheme="minorHAnsi"/>
          <w:noProof/>
          <w:sz w:val="22"/>
        </w:rPr>
      </w:pPr>
      <w:hyperlink w:anchor="_Toc130804240" w:history="1">
        <w:r w:rsidRPr="00CF0D55">
          <w:rPr>
            <w:rStyle w:val="Hyperlink"/>
            <w:noProof/>
          </w:rPr>
          <w:t>Hình 3.17: Statistics of the top 5 lowest-paid employees.</w:t>
        </w:r>
        <w:r w:rsidRPr="00CF0D55">
          <w:rPr>
            <w:noProof/>
            <w:webHidden/>
          </w:rPr>
          <w:tab/>
        </w:r>
        <w:r w:rsidRPr="00CF0D55">
          <w:rPr>
            <w:noProof/>
            <w:webHidden/>
          </w:rPr>
          <w:fldChar w:fldCharType="begin"/>
        </w:r>
        <w:r w:rsidRPr="00CF0D55">
          <w:rPr>
            <w:noProof/>
            <w:webHidden/>
          </w:rPr>
          <w:instrText xml:space="preserve"> PAGEREF _Toc130804240 \h </w:instrText>
        </w:r>
        <w:r w:rsidRPr="00CF0D55">
          <w:rPr>
            <w:noProof/>
            <w:webHidden/>
          </w:rPr>
        </w:r>
        <w:r w:rsidRPr="00CF0D55">
          <w:rPr>
            <w:noProof/>
            <w:webHidden/>
          </w:rPr>
          <w:fldChar w:fldCharType="separate"/>
        </w:r>
        <w:r w:rsidRPr="00CF0D55">
          <w:rPr>
            <w:noProof/>
            <w:webHidden/>
          </w:rPr>
          <w:t>25</w:t>
        </w:r>
        <w:r w:rsidRPr="00CF0D55">
          <w:rPr>
            <w:noProof/>
            <w:webHidden/>
          </w:rPr>
          <w:fldChar w:fldCharType="end"/>
        </w:r>
      </w:hyperlink>
    </w:p>
    <w:p w14:paraId="62D4C43B" w14:textId="0A3976E8" w:rsidR="00CF0D55" w:rsidRPr="00CF0D55" w:rsidRDefault="00CF0D55">
      <w:pPr>
        <w:pStyle w:val="TableofFigures"/>
        <w:tabs>
          <w:tab w:val="right" w:leader="dot" w:pos="8778"/>
        </w:tabs>
        <w:rPr>
          <w:rFonts w:asciiTheme="minorHAnsi" w:eastAsiaTheme="minorEastAsia" w:hAnsiTheme="minorHAnsi"/>
          <w:noProof/>
          <w:sz w:val="22"/>
        </w:rPr>
      </w:pPr>
      <w:hyperlink w:anchor="_Toc130804241" w:history="1">
        <w:r w:rsidRPr="00CF0D55">
          <w:rPr>
            <w:rStyle w:val="Hyperlink"/>
            <w:noProof/>
          </w:rPr>
          <w:t>Hình 3.18: Statistics of the number of employees per department.</w:t>
        </w:r>
        <w:r w:rsidRPr="00CF0D55">
          <w:rPr>
            <w:noProof/>
            <w:webHidden/>
          </w:rPr>
          <w:tab/>
        </w:r>
        <w:r w:rsidRPr="00CF0D55">
          <w:rPr>
            <w:noProof/>
            <w:webHidden/>
          </w:rPr>
          <w:fldChar w:fldCharType="begin"/>
        </w:r>
        <w:r w:rsidRPr="00CF0D55">
          <w:rPr>
            <w:noProof/>
            <w:webHidden/>
          </w:rPr>
          <w:instrText xml:space="preserve"> PAGEREF _Toc130804241 \h </w:instrText>
        </w:r>
        <w:r w:rsidRPr="00CF0D55">
          <w:rPr>
            <w:noProof/>
            <w:webHidden/>
          </w:rPr>
        </w:r>
        <w:r w:rsidRPr="00CF0D55">
          <w:rPr>
            <w:noProof/>
            <w:webHidden/>
          </w:rPr>
          <w:fldChar w:fldCharType="separate"/>
        </w:r>
        <w:r w:rsidRPr="00CF0D55">
          <w:rPr>
            <w:noProof/>
            <w:webHidden/>
          </w:rPr>
          <w:t>25</w:t>
        </w:r>
        <w:r w:rsidRPr="00CF0D55">
          <w:rPr>
            <w:noProof/>
            <w:webHidden/>
          </w:rPr>
          <w:fldChar w:fldCharType="end"/>
        </w:r>
      </w:hyperlink>
    </w:p>
    <w:p w14:paraId="1778F5D6" w14:textId="3CEA0490" w:rsidR="00CF0D55" w:rsidRPr="00CF0D55" w:rsidRDefault="00CF0D55">
      <w:pPr>
        <w:pStyle w:val="TableofFigures"/>
        <w:tabs>
          <w:tab w:val="right" w:leader="dot" w:pos="8778"/>
        </w:tabs>
        <w:rPr>
          <w:rFonts w:asciiTheme="minorHAnsi" w:eastAsiaTheme="minorEastAsia" w:hAnsiTheme="minorHAnsi"/>
          <w:noProof/>
          <w:sz w:val="22"/>
        </w:rPr>
      </w:pPr>
      <w:hyperlink w:anchor="_Toc130804242" w:history="1">
        <w:r w:rsidRPr="00CF0D55">
          <w:rPr>
            <w:rStyle w:val="Hyperlink"/>
            <w:noProof/>
          </w:rPr>
          <w:t>Hình 3.19: Statistics of the department with the highest average salary.</w:t>
        </w:r>
        <w:r w:rsidRPr="00CF0D55">
          <w:rPr>
            <w:noProof/>
            <w:webHidden/>
          </w:rPr>
          <w:tab/>
        </w:r>
        <w:r w:rsidRPr="00CF0D55">
          <w:rPr>
            <w:noProof/>
            <w:webHidden/>
          </w:rPr>
          <w:fldChar w:fldCharType="begin"/>
        </w:r>
        <w:r w:rsidRPr="00CF0D55">
          <w:rPr>
            <w:noProof/>
            <w:webHidden/>
          </w:rPr>
          <w:instrText xml:space="preserve"> PAGEREF _Toc130804242 \h </w:instrText>
        </w:r>
        <w:r w:rsidRPr="00CF0D55">
          <w:rPr>
            <w:noProof/>
            <w:webHidden/>
          </w:rPr>
        </w:r>
        <w:r w:rsidRPr="00CF0D55">
          <w:rPr>
            <w:noProof/>
            <w:webHidden/>
          </w:rPr>
          <w:fldChar w:fldCharType="separate"/>
        </w:r>
        <w:r w:rsidRPr="00CF0D55">
          <w:rPr>
            <w:noProof/>
            <w:webHidden/>
          </w:rPr>
          <w:t>25</w:t>
        </w:r>
        <w:r w:rsidRPr="00CF0D55">
          <w:rPr>
            <w:noProof/>
            <w:webHidden/>
          </w:rPr>
          <w:fldChar w:fldCharType="end"/>
        </w:r>
      </w:hyperlink>
    </w:p>
    <w:p w14:paraId="167BC386" w14:textId="126FF64A" w:rsidR="00CF0D55" w:rsidRPr="00CF0D55" w:rsidRDefault="00CF0D55">
      <w:pPr>
        <w:pStyle w:val="TableofFigures"/>
        <w:tabs>
          <w:tab w:val="right" w:leader="dot" w:pos="8778"/>
        </w:tabs>
        <w:rPr>
          <w:rFonts w:asciiTheme="minorHAnsi" w:eastAsiaTheme="minorEastAsia" w:hAnsiTheme="minorHAnsi"/>
          <w:noProof/>
          <w:sz w:val="22"/>
        </w:rPr>
      </w:pPr>
      <w:hyperlink w:anchor="_Toc130804243" w:history="1">
        <w:r w:rsidRPr="00CF0D55">
          <w:rPr>
            <w:rStyle w:val="Hyperlink"/>
            <w:noProof/>
          </w:rPr>
          <w:t>Hình 3.20: Statistics of total salary payable to employees each month by year.</w:t>
        </w:r>
        <w:r w:rsidRPr="00CF0D55">
          <w:rPr>
            <w:noProof/>
            <w:webHidden/>
          </w:rPr>
          <w:tab/>
        </w:r>
        <w:r w:rsidRPr="00CF0D55">
          <w:rPr>
            <w:noProof/>
            <w:webHidden/>
          </w:rPr>
          <w:fldChar w:fldCharType="begin"/>
        </w:r>
        <w:r w:rsidRPr="00CF0D55">
          <w:rPr>
            <w:noProof/>
            <w:webHidden/>
          </w:rPr>
          <w:instrText xml:space="preserve"> PAGEREF _Toc130804243 \h </w:instrText>
        </w:r>
        <w:r w:rsidRPr="00CF0D55">
          <w:rPr>
            <w:noProof/>
            <w:webHidden/>
          </w:rPr>
        </w:r>
        <w:r w:rsidRPr="00CF0D55">
          <w:rPr>
            <w:noProof/>
            <w:webHidden/>
          </w:rPr>
          <w:fldChar w:fldCharType="separate"/>
        </w:r>
        <w:r w:rsidRPr="00CF0D55">
          <w:rPr>
            <w:noProof/>
            <w:webHidden/>
          </w:rPr>
          <w:t>26</w:t>
        </w:r>
        <w:r w:rsidRPr="00CF0D55">
          <w:rPr>
            <w:noProof/>
            <w:webHidden/>
          </w:rPr>
          <w:fldChar w:fldCharType="end"/>
        </w:r>
      </w:hyperlink>
    </w:p>
    <w:p w14:paraId="0195B902" w14:textId="01F34182" w:rsidR="00881F09" w:rsidRPr="00CF0D55" w:rsidRDefault="00CF0D55" w:rsidP="00CF0D55">
      <w:pPr>
        <w:rPr>
          <w:rFonts w:asciiTheme="minorHAnsi" w:eastAsiaTheme="minorEastAsia" w:hAnsiTheme="minorHAnsi"/>
          <w:noProof/>
          <w:sz w:val="22"/>
        </w:rPr>
      </w:pPr>
      <w:r w:rsidRPr="00CF0D55">
        <w:fldChar w:fldCharType="end"/>
      </w:r>
      <w:r w:rsidR="00A57AE5" w:rsidRPr="00CF0D55">
        <w:fldChar w:fldCharType="begin"/>
      </w:r>
      <w:r w:rsidR="00A57AE5" w:rsidRPr="00CF0D55">
        <w:instrText xml:space="preserve"> TOC \h \z \c "Hình" </w:instrText>
      </w:r>
      <w:r w:rsidR="00A57AE5" w:rsidRPr="00CF0D55">
        <w:fldChar w:fldCharType="separate"/>
      </w:r>
    </w:p>
    <w:p w14:paraId="0C300490" w14:textId="5A1832DA" w:rsidR="008733EF" w:rsidRPr="00CF0D55" w:rsidRDefault="008733EF">
      <w:pPr>
        <w:pStyle w:val="TableofFigures"/>
        <w:tabs>
          <w:tab w:val="right" w:leader="dot" w:pos="8778"/>
        </w:tabs>
        <w:rPr>
          <w:rFonts w:asciiTheme="minorHAnsi" w:eastAsiaTheme="minorEastAsia" w:hAnsiTheme="minorHAnsi"/>
          <w:noProof/>
          <w:sz w:val="22"/>
        </w:rPr>
      </w:pPr>
    </w:p>
    <w:p w14:paraId="616528AA" w14:textId="77777777" w:rsidR="00A92218" w:rsidRDefault="00A57AE5">
      <w:pPr>
        <w:pStyle w:val="binhthuong"/>
        <w:ind w:firstLine="0"/>
      </w:pPr>
      <w:r w:rsidRPr="00CF0D55">
        <w:fldChar w:fldCharType="end"/>
      </w:r>
    </w:p>
    <w:p w14:paraId="00D5FBF8" w14:textId="77777777" w:rsidR="00A92218" w:rsidRDefault="00A92218">
      <w:pPr>
        <w:rPr>
          <w:rFonts w:cs="Times New Roman"/>
          <w:szCs w:val="28"/>
        </w:rPr>
      </w:pPr>
      <w:bookmarkStart w:id="10" w:name="_Toc121584440"/>
      <w:bookmarkStart w:id="11" w:name="_Toc121584305"/>
      <w:bookmarkStart w:id="12" w:name="_Toc121584336"/>
      <w:bookmarkStart w:id="13" w:name="_Toc121584243"/>
      <w:bookmarkStart w:id="14" w:name="_Toc121584274"/>
      <w:bookmarkStart w:id="15" w:name="_Toc117932104"/>
    </w:p>
    <w:p w14:paraId="2C301663" w14:textId="77777777" w:rsidR="00A92218" w:rsidRDefault="00A57AE5">
      <w:pPr>
        <w:spacing w:after="0" w:line="240" w:lineRule="auto"/>
        <w:rPr>
          <w:rFonts w:eastAsiaTheme="majorEastAsia" w:cs="Times New Roman"/>
          <w:b/>
          <w:caps/>
          <w:szCs w:val="32"/>
        </w:rPr>
      </w:pPr>
      <w:r>
        <w:br w:type="page"/>
      </w:r>
    </w:p>
    <w:p w14:paraId="6FDF51BB" w14:textId="4DDF7046" w:rsidR="00A92218" w:rsidRDefault="00881F09">
      <w:pPr>
        <w:pStyle w:val="Heading1"/>
      </w:pPr>
      <w:bookmarkStart w:id="16" w:name="_Toc130804303"/>
      <w:r>
        <w:lastRenderedPageBreak/>
        <w:t>TỔNG QUAN VỀ ĐỒ ÁN</w:t>
      </w:r>
      <w:bookmarkEnd w:id="16"/>
    </w:p>
    <w:p w14:paraId="654F7216" w14:textId="3C9562B6" w:rsidR="00A92218" w:rsidRDefault="00AC060E" w:rsidP="00AC060E">
      <w:pPr>
        <w:pStyle w:val="Heading2"/>
        <w:spacing w:line="360" w:lineRule="auto"/>
      </w:pPr>
      <w:bookmarkStart w:id="17" w:name="_Toc130804304"/>
      <w:r>
        <w:t>Đặt vấn đề</w:t>
      </w:r>
      <w:bookmarkEnd w:id="17"/>
    </w:p>
    <w:p w14:paraId="06F38DC9" w14:textId="653580A2" w:rsidR="00AC060E" w:rsidRPr="00AC060E" w:rsidRDefault="00AC060E" w:rsidP="00AC060E">
      <w:pPr>
        <w:spacing w:line="360" w:lineRule="auto"/>
        <w:ind w:firstLine="567"/>
        <w:rPr>
          <w:rFonts w:cs="Times New Roman"/>
          <w:szCs w:val="28"/>
        </w:rPr>
      </w:pPr>
      <w:r w:rsidRPr="00AC060E">
        <w:rPr>
          <w:rFonts w:cs="Times New Roman"/>
          <w:szCs w:val="28"/>
        </w:rPr>
        <w:t>Trong thời đại công nghệ số hiện nay, việc quản lý nhân sự trong một công ty công nghệ đòi hỏi một phương tiện hiệu quả và nhanh chóng để quản lý thông tin về các nhân viên. Phần mềm quản lý nhân sự có thể giúp công ty quản lý dễ dàng thông tin về nhân viên, bao gồm thông tin cá nhân, kỹ năng, lương, chế độ phúc lợi và các hoạt động khác. Điều này giúp cho các nhà quản lý và nhân viên có thể dễ dàng truy cập và quản lý thông tin của mình, tăng tốc độ xử lý thông tin, giảm thiểu sai sót và nâng cao hiệu quả làm việc củ</w:t>
      </w:r>
      <w:r>
        <w:rPr>
          <w:rFonts w:cs="Times New Roman"/>
          <w:szCs w:val="28"/>
        </w:rPr>
        <w:t>a công ty.</w:t>
      </w:r>
    </w:p>
    <w:p w14:paraId="4C049A9E" w14:textId="1282FF5B" w:rsidR="00AC060E" w:rsidRPr="00AC060E" w:rsidRDefault="00AC060E" w:rsidP="00AC060E">
      <w:pPr>
        <w:spacing w:line="360" w:lineRule="auto"/>
        <w:ind w:firstLine="567"/>
        <w:rPr>
          <w:rFonts w:cs="Times New Roman"/>
          <w:szCs w:val="28"/>
        </w:rPr>
      </w:pPr>
      <w:r w:rsidRPr="00AC060E">
        <w:rPr>
          <w:rFonts w:cs="Times New Roman"/>
          <w:szCs w:val="28"/>
        </w:rPr>
        <w:t>Ngoài ra, trong bối cảnh đại dịch Covid-19, nhu cầu cho việc quản lý nhân sự trực tuyến ngày càng tăng. Các công ty đang phải đối mặt với thách thức quản lý nhân viên làm việc từ xa và đảm bảo tính bảo mật thông tin của nhân viên. Một phần mềm quản lý nhân sự tốt sẽ giúp công ty quản lý dễ dàng nhân viên làm việc từ xa và đảm bảo tính bảo mật thông tin của họ</w:t>
      </w:r>
      <w:r>
        <w:rPr>
          <w:rFonts w:cs="Times New Roman"/>
          <w:szCs w:val="28"/>
        </w:rPr>
        <w:t>.</w:t>
      </w:r>
    </w:p>
    <w:p w14:paraId="61884A3D" w14:textId="6F3E53CE" w:rsidR="00AC060E" w:rsidRPr="00AC060E" w:rsidRDefault="00AC060E" w:rsidP="00AC060E">
      <w:pPr>
        <w:spacing w:line="360" w:lineRule="auto"/>
        <w:ind w:firstLine="567"/>
        <w:rPr>
          <w:rFonts w:cs="Times New Roman"/>
          <w:szCs w:val="28"/>
        </w:rPr>
      </w:pPr>
      <w:r w:rsidRPr="00AC060E">
        <w:rPr>
          <w:rFonts w:cs="Times New Roman"/>
          <w:szCs w:val="28"/>
        </w:rPr>
        <w:t>Bên cạnh đó, việc sử dụng phần mềm quản lý nhân sự cũng giúp công ty tiết kiệm được thời gian và chi phí cho việc quản lý nhân sự, giúp tăng tính cạnh tranh của công ty trên thị trường. Việc sử dụng công nghệ trong quản lý nhân sự cũng mang lại nhiều lợi ích cho các nhân viên, giúp họ có thể dễ dàng truy cập thông tin cá nhân của mình và cập nhật thông tin mới nhấ</w:t>
      </w:r>
      <w:r>
        <w:rPr>
          <w:rFonts w:cs="Times New Roman"/>
          <w:szCs w:val="28"/>
        </w:rPr>
        <w:t>t.</w:t>
      </w:r>
    </w:p>
    <w:p w14:paraId="3646DF77" w14:textId="0C0E91AC" w:rsidR="00AC060E" w:rsidRDefault="00AC060E" w:rsidP="00AC060E">
      <w:pPr>
        <w:spacing w:line="360" w:lineRule="auto"/>
        <w:ind w:firstLine="567"/>
        <w:rPr>
          <w:rFonts w:cs="Times New Roman"/>
          <w:szCs w:val="28"/>
        </w:rPr>
      </w:pPr>
      <w:r w:rsidRPr="00AC060E">
        <w:rPr>
          <w:rFonts w:cs="Times New Roman"/>
          <w:szCs w:val="28"/>
        </w:rPr>
        <w:t>Từ những nhu cầu sản xuất thực tế và quá trình học tập, nghiên cứu tại</w:t>
      </w:r>
      <w:r>
        <w:rPr>
          <w:rFonts w:cs="Times New Roman"/>
          <w:szCs w:val="28"/>
        </w:rPr>
        <w:t xml:space="preserve"> Học viện công nghệ BKACAD</w:t>
      </w:r>
      <w:r w:rsidRPr="00AC060E">
        <w:rPr>
          <w:rFonts w:cs="Times New Roman"/>
          <w:szCs w:val="28"/>
        </w:rPr>
        <w:t xml:space="preserve">. </w:t>
      </w:r>
      <w:r w:rsidR="00A96D07">
        <w:rPr>
          <w:rFonts w:cs="Times New Roman"/>
          <w:szCs w:val="28"/>
        </w:rPr>
        <w:t xml:space="preserve">Nhóm tôi mạnh dạn đưa ra đề tài </w:t>
      </w:r>
      <w:r w:rsidR="00A96D07" w:rsidRPr="00A96D07">
        <w:rPr>
          <w:rFonts w:cs="Times New Roman"/>
          <w:b/>
          <w:i/>
          <w:szCs w:val="28"/>
        </w:rPr>
        <w:t>“X</w:t>
      </w:r>
      <w:r w:rsidRPr="00A96D07">
        <w:rPr>
          <w:rFonts w:cs="Times New Roman"/>
          <w:b/>
          <w:i/>
          <w:szCs w:val="28"/>
        </w:rPr>
        <w:t>ây dựng phần mềm quản lý nhân sự trong một công ty công nghệ</w:t>
      </w:r>
      <w:r w:rsidR="00A96D07" w:rsidRPr="00A96D07">
        <w:rPr>
          <w:rFonts w:cs="Times New Roman"/>
          <w:b/>
          <w:i/>
          <w:szCs w:val="28"/>
        </w:rPr>
        <w:t>”</w:t>
      </w:r>
      <w:r w:rsidRPr="00AC060E">
        <w:rPr>
          <w:rFonts w:cs="Times New Roman"/>
          <w:szCs w:val="28"/>
        </w:rPr>
        <w:t xml:space="preserve"> là một sự cần thiết trong thời đại công nghệ số hiện nay, giúp cho công ty quản lý thông tin về nhân viên một cách hiệu quả, tăng tính cạnh tranh của công ty trên thị trường, đồng thời đảm bảo tính bảo mật thông tin củ</w:t>
      </w:r>
      <w:r>
        <w:rPr>
          <w:rFonts w:cs="Times New Roman"/>
          <w:szCs w:val="28"/>
        </w:rPr>
        <w:t>a nhân viên.</w:t>
      </w:r>
    </w:p>
    <w:p w14:paraId="3AB5B782" w14:textId="10981AC0" w:rsidR="00A92218" w:rsidRPr="00AC060E" w:rsidRDefault="00A57AE5" w:rsidP="00AC060E">
      <w:pPr>
        <w:pStyle w:val="Heading2"/>
        <w:rPr>
          <w:rFonts w:cs="Times New Roman"/>
          <w:szCs w:val="28"/>
        </w:rPr>
      </w:pPr>
      <w:bookmarkStart w:id="18" w:name="_Toc130804305"/>
      <w:r>
        <w:lastRenderedPageBreak/>
        <w:t>Mục đích nghiên cứu</w:t>
      </w:r>
      <w:bookmarkEnd w:id="18"/>
    </w:p>
    <w:p w14:paraId="684DD130" w14:textId="35629E2E" w:rsidR="00A92218" w:rsidRDefault="00A57AE5">
      <w:pPr>
        <w:pStyle w:val="Parag"/>
      </w:pPr>
      <w:r>
        <w:t xml:space="preserve">Mục đích của </w:t>
      </w:r>
      <w:r w:rsidR="003317CD">
        <w:t>đồ án</w:t>
      </w:r>
      <w:r>
        <w:t xml:space="preserve"> này là </w:t>
      </w:r>
      <w:r w:rsidR="00E65965">
        <w:t xml:space="preserve">áp dụng những kiến thức đã được đào tạo để thiết kế ra một phần </w:t>
      </w:r>
      <w:r w:rsidR="00E65965" w:rsidRPr="00E65965">
        <w:t>giúp cho công ty quản lý thông tin nhân viên và phòng ban một cách hiệu quả hơn. Nhờ đó, công ty có thể dễ dàng theo dõi các thông tin nhân viên, quản lý chấm công và mức lương, cũng như tìm kiếm thông tin về nhân viên và phòng ban một cách nhanh chóng và chính xác. Điều này sẽ giúp công ty tiết kiệm thời gian và nâng cao năng suất làm việc của nhân viên.</w:t>
      </w:r>
    </w:p>
    <w:p w14:paraId="0C5F0BE9" w14:textId="77777777" w:rsidR="00A92218" w:rsidRDefault="00A57AE5" w:rsidP="00E65965">
      <w:pPr>
        <w:pStyle w:val="Heading2"/>
      </w:pPr>
      <w:bookmarkStart w:id="19" w:name="_Toc130804306"/>
      <w:r>
        <w:t>Phạm vi nghiên cứu</w:t>
      </w:r>
      <w:bookmarkEnd w:id="19"/>
    </w:p>
    <w:p w14:paraId="27D0BBBF" w14:textId="13EBCAC5" w:rsidR="003317CD" w:rsidRDefault="00A57AE5">
      <w:pPr>
        <w:pStyle w:val="Parag"/>
      </w:pPr>
      <w:r>
        <w:rPr>
          <w:rFonts w:cs="Times New Roman"/>
        </w:rPr>
        <w:t>Trong đề tài này, nhóm sẽ thực hiện thiết kế mộ</w:t>
      </w:r>
      <w:r w:rsidR="003317CD">
        <w:rPr>
          <w:rFonts w:cs="Times New Roman"/>
        </w:rPr>
        <w:t>t phần mềm</w:t>
      </w:r>
      <w:r>
        <w:rPr>
          <w:rFonts w:cs="Times New Roman"/>
        </w:rPr>
        <w:t xml:space="preserve"> bao gồm 2 phần chính:</w:t>
      </w:r>
      <w:r w:rsidR="003317CD" w:rsidRPr="003317CD">
        <w:t xml:space="preserve"> </w:t>
      </w:r>
    </w:p>
    <w:p w14:paraId="3EF0C751" w14:textId="77777777" w:rsidR="003317CD" w:rsidRDefault="003317CD" w:rsidP="007B6740">
      <w:pPr>
        <w:pStyle w:val="Parag"/>
        <w:numPr>
          <w:ilvl w:val="0"/>
          <w:numId w:val="2"/>
        </w:numPr>
        <w:rPr>
          <w:rFonts w:cs="Times New Roman"/>
        </w:rPr>
      </w:pPr>
      <w:r w:rsidRPr="003317CD">
        <w:rPr>
          <w:rFonts w:cs="Times New Roman"/>
        </w:rPr>
        <w:t xml:space="preserve">Phần mềm này sẽ giúp quản lý thông tin cơ bản của nhân viên như mã nhân viên, họ tên, chức vụ và mức lương. </w:t>
      </w:r>
    </w:p>
    <w:p w14:paraId="630082AF" w14:textId="60D65C1C" w:rsidR="00C84818" w:rsidRPr="00AB7E5F" w:rsidRDefault="003317CD" w:rsidP="00AB7E5F">
      <w:pPr>
        <w:pStyle w:val="Parag"/>
        <w:numPr>
          <w:ilvl w:val="0"/>
          <w:numId w:val="2"/>
        </w:numPr>
        <w:rPr>
          <w:rFonts w:cs="Times New Roman"/>
        </w:rPr>
      </w:pPr>
      <w:r>
        <w:rPr>
          <w:rFonts w:cs="Times New Roman"/>
        </w:rPr>
        <w:t>P</w:t>
      </w:r>
      <w:r w:rsidRPr="003317CD">
        <w:rPr>
          <w:rFonts w:cs="Times New Roman"/>
        </w:rPr>
        <w:t>hần mềm cũng sẽ giúp quản lý các phòng ban trong công ty. Mỗi phòng ban có thể có một hoặc nhiều nhân viên và sẽ có một phòng trưởng.</w:t>
      </w:r>
    </w:p>
    <w:p w14:paraId="25C164B0" w14:textId="77777777" w:rsidR="00C84818" w:rsidRDefault="00C84818" w:rsidP="00C84818">
      <w:pPr>
        <w:pStyle w:val="Heading2"/>
      </w:pPr>
      <w:bookmarkStart w:id="20" w:name="_Toc130804307"/>
      <w:r w:rsidRPr="00A67863">
        <w:t>Hệ thống đề nghị</w:t>
      </w:r>
      <w:bookmarkEnd w:id="20"/>
    </w:p>
    <w:p w14:paraId="07407833" w14:textId="77777777" w:rsidR="00C84818" w:rsidRPr="00A67863" w:rsidRDefault="00C84818" w:rsidP="00D07DF9">
      <w:pPr>
        <w:spacing w:line="360" w:lineRule="auto"/>
        <w:rPr>
          <w:rFonts w:cs="Times New Roman"/>
          <w:szCs w:val="28"/>
        </w:rPr>
      </w:pPr>
      <w:r w:rsidRPr="00A67863">
        <w:rPr>
          <w:rFonts w:cs="Times New Roman"/>
          <w:szCs w:val="28"/>
        </w:rPr>
        <w:t>Phần mềm gồm một số chức năng cơ bản sau:</w:t>
      </w:r>
    </w:p>
    <w:p w14:paraId="4F500236" w14:textId="77777777" w:rsidR="00C84818" w:rsidRPr="00A67863" w:rsidRDefault="00C84818" w:rsidP="00D07DF9">
      <w:pPr>
        <w:spacing w:line="360" w:lineRule="auto"/>
        <w:rPr>
          <w:rFonts w:cs="Times New Roman"/>
          <w:szCs w:val="28"/>
        </w:rPr>
      </w:pPr>
      <w:r w:rsidRPr="00A67863">
        <w:rPr>
          <w:rFonts w:cs="Times New Roman"/>
          <w:szCs w:val="28"/>
        </w:rPr>
        <w:t>•</w:t>
      </w:r>
      <w:r w:rsidRPr="00A67863">
        <w:rPr>
          <w:rFonts w:cs="Times New Roman"/>
          <w:szCs w:val="28"/>
        </w:rPr>
        <w:tab/>
        <w:t>Đăng nhập</w:t>
      </w:r>
    </w:p>
    <w:p w14:paraId="4B71A89C" w14:textId="77777777" w:rsidR="00C84818" w:rsidRPr="00A67863" w:rsidRDefault="00C84818" w:rsidP="00D07DF9">
      <w:pPr>
        <w:spacing w:line="360" w:lineRule="auto"/>
        <w:rPr>
          <w:rFonts w:cs="Times New Roman"/>
          <w:szCs w:val="28"/>
        </w:rPr>
      </w:pPr>
      <w:r w:rsidRPr="00A67863">
        <w:rPr>
          <w:rFonts w:cs="Times New Roman"/>
          <w:szCs w:val="28"/>
        </w:rPr>
        <w:t>•</w:t>
      </w:r>
      <w:r w:rsidRPr="00A67863">
        <w:rPr>
          <w:rFonts w:cs="Times New Roman"/>
          <w:szCs w:val="28"/>
        </w:rPr>
        <w:tab/>
        <w:t>Thêm/sửa/xoá/cập nhật thông tin cho nhân viên.</w:t>
      </w:r>
    </w:p>
    <w:p w14:paraId="625E3E17" w14:textId="77777777" w:rsidR="00C84818" w:rsidRPr="00A67863" w:rsidRDefault="00C84818" w:rsidP="00D07DF9">
      <w:pPr>
        <w:spacing w:line="360" w:lineRule="auto"/>
        <w:ind w:firstLine="720"/>
        <w:rPr>
          <w:rFonts w:cs="Times New Roman"/>
          <w:szCs w:val="28"/>
        </w:rPr>
      </w:pPr>
      <w:r w:rsidRPr="00A67863">
        <w:rPr>
          <w:rFonts w:cs="Times New Roman"/>
          <w:szCs w:val="28"/>
        </w:rPr>
        <w:t>(khi update, xóa theo mã thì cần hiện thoog tin cũ)</w:t>
      </w:r>
    </w:p>
    <w:p w14:paraId="5480D4E4" w14:textId="77777777" w:rsidR="00C84818" w:rsidRPr="00A67863" w:rsidRDefault="00C84818" w:rsidP="00D07DF9">
      <w:pPr>
        <w:spacing w:line="360" w:lineRule="auto"/>
        <w:rPr>
          <w:rFonts w:cs="Times New Roman"/>
          <w:szCs w:val="28"/>
        </w:rPr>
      </w:pPr>
      <w:r w:rsidRPr="00A67863">
        <w:rPr>
          <w:rFonts w:cs="Times New Roman"/>
          <w:szCs w:val="28"/>
        </w:rPr>
        <w:t>•</w:t>
      </w:r>
      <w:r w:rsidRPr="00A67863">
        <w:rPr>
          <w:rFonts w:cs="Times New Roman"/>
          <w:szCs w:val="28"/>
        </w:rPr>
        <w:tab/>
        <w:t>Thêm/sửa/xoá/cập nhật thông tin cho phòng ban.</w:t>
      </w:r>
    </w:p>
    <w:p w14:paraId="6D74152D" w14:textId="77777777" w:rsidR="00C84818" w:rsidRPr="00A67863" w:rsidRDefault="00C84818" w:rsidP="00D07DF9">
      <w:pPr>
        <w:spacing w:line="360" w:lineRule="auto"/>
        <w:rPr>
          <w:rFonts w:cs="Times New Roman"/>
          <w:szCs w:val="28"/>
        </w:rPr>
      </w:pPr>
      <w:r w:rsidRPr="00A67863">
        <w:rPr>
          <w:rFonts w:cs="Times New Roman"/>
          <w:szCs w:val="28"/>
        </w:rPr>
        <w:t>•</w:t>
      </w:r>
      <w:r w:rsidRPr="00A67863">
        <w:rPr>
          <w:rFonts w:cs="Times New Roman"/>
          <w:szCs w:val="28"/>
        </w:rPr>
        <w:tab/>
        <w:t>Tìm kiếm một nhân viên bất kì theo mã, tên, số điện thoại hoặc email.</w:t>
      </w:r>
    </w:p>
    <w:p w14:paraId="195D6433" w14:textId="77777777" w:rsidR="00C84818" w:rsidRPr="00A67863" w:rsidRDefault="00C84818" w:rsidP="00D07DF9">
      <w:pPr>
        <w:spacing w:line="360" w:lineRule="auto"/>
        <w:rPr>
          <w:rFonts w:cs="Times New Roman"/>
          <w:szCs w:val="28"/>
        </w:rPr>
      </w:pPr>
      <w:r w:rsidRPr="00A67863">
        <w:rPr>
          <w:rFonts w:cs="Times New Roman"/>
          <w:szCs w:val="28"/>
        </w:rPr>
        <w:t>•</w:t>
      </w:r>
      <w:r w:rsidRPr="00A67863">
        <w:rPr>
          <w:rFonts w:cs="Times New Roman"/>
          <w:szCs w:val="28"/>
        </w:rPr>
        <w:tab/>
        <w:t>Thêm nhân viên vào phòng ban/ xoá nhân viên khỏi phòng ban.</w:t>
      </w:r>
    </w:p>
    <w:p w14:paraId="2ED9ADF4" w14:textId="77777777" w:rsidR="00C84818" w:rsidRPr="00A67863" w:rsidRDefault="00C84818" w:rsidP="00D07DF9">
      <w:pPr>
        <w:spacing w:line="360" w:lineRule="auto"/>
        <w:rPr>
          <w:rFonts w:cs="Times New Roman"/>
          <w:szCs w:val="28"/>
        </w:rPr>
      </w:pPr>
      <w:r w:rsidRPr="00A67863">
        <w:rPr>
          <w:rFonts w:cs="Times New Roman"/>
          <w:szCs w:val="28"/>
        </w:rPr>
        <w:t>•</w:t>
      </w:r>
      <w:r w:rsidRPr="00A67863">
        <w:rPr>
          <w:rFonts w:cs="Times New Roman"/>
          <w:szCs w:val="28"/>
        </w:rPr>
        <w:tab/>
        <w:t>Chuyển phòng ban cho một nhân viên.</w:t>
      </w:r>
    </w:p>
    <w:p w14:paraId="6FF330AC" w14:textId="77777777" w:rsidR="00C84818" w:rsidRPr="00A67863" w:rsidRDefault="00C84818" w:rsidP="00D07DF9">
      <w:pPr>
        <w:spacing w:line="360" w:lineRule="auto"/>
        <w:rPr>
          <w:rFonts w:cs="Times New Roman"/>
          <w:szCs w:val="28"/>
        </w:rPr>
      </w:pPr>
      <w:r w:rsidRPr="00A67863">
        <w:rPr>
          <w:rFonts w:cs="Times New Roman"/>
          <w:szCs w:val="28"/>
        </w:rPr>
        <w:t>•</w:t>
      </w:r>
      <w:r w:rsidRPr="00A67863">
        <w:rPr>
          <w:rFonts w:cs="Times New Roman"/>
          <w:szCs w:val="28"/>
        </w:rPr>
        <w:tab/>
        <w:t>Tính thuế thu nhập cá nhân cho một nhân viên bấ</w:t>
      </w:r>
      <w:r>
        <w:rPr>
          <w:rFonts w:cs="Times New Roman"/>
          <w:szCs w:val="28"/>
        </w:rPr>
        <w:t>t kì…</w:t>
      </w:r>
    </w:p>
    <w:p w14:paraId="5F9F17D1" w14:textId="77777777" w:rsidR="00C84818" w:rsidRPr="00A67863" w:rsidRDefault="00C84818" w:rsidP="00D07DF9">
      <w:pPr>
        <w:spacing w:line="360" w:lineRule="auto"/>
        <w:rPr>
          <w:rFonts w:cs="Times New Roman"/>
          <w:szCs w:val="28"/>
        </w:rPr>
      </w:pPr>
      <w:r w:rsidRPr="00A67863">
        <w:rPr>
          <w:rFonts w:cs="Times New Roman"/>
          <w:szCs w:val="28"/>
        </w:rPr>
        <w:t>Phần mềm chỉ cho phép HR hoặc những người có tài khoản mới có thể truy cập.</w:t>
      </w:r>
    </w:p>
    <w:p w14:paraId="2D106511" w14:textId="25C52136" w:rsidR="00A92218" w:rsidRDefault="005E1D78" w:rsidP="005E1D78">
      <w:pPr>
        <w:pStyle w:val="Heading1"/>
      </w:pPr>
      <w:bookmarkStart w:id="21" w:name="_Toc130804308"/>
      <w:r>
        <w:lastRenderedPageBreak/>
        <w:t>Xây dựng phần mềm</w:t>
      </w:r>
      <w:bookmarkEnd w:id="21"/>
    </w:p>
    <w:p w14:paraId="69020448" w14:textId="6FCE6449" w:rsidR="00A92218" w:rsidRDefault="005E1D78" w:rsidP="005E1D78">
      <w:pPr>
        <w:pStyle w:val="Heading2"/>
      </w:pPr>
      <w:bookmarkStart w:id="22" w:name="_Toc130804309"/>
      <w:r w:rsidRPr="005E1D78">
        <w:t>Phát biểu bài toán</w:t>
      </w:r>
      <w:bookmarkEnd w:id="22"/>
    </w:p>
    <w:p w14:paraId="535FF4D7" w14:textId="2C962FFE" w:rsidR="005E1D78" w:rsidRDefault="005E1D78" w:rsidP="00C36B77">
      <w:pPr>
        <w:spacing w:line="360" w:lineRule="auto"/>
        <w:ind w:firstLine="720"/>
      </w:pPr>
      <w:bookmarkStart w:id="23" w:name="_Toc122468151"/>
      <w:r w:rsidRPr="005E1D78">
        <w:t>Xây dựng phần mềm quản lý nhân sự trong một công ty công nghệ. Phần mềm giúp quản lý các thông tin cơ bản nhân viên như mã nhân viên, họ tên, chức vụ, mức lương… Các phòng ban có 1 hoặc nhiều nhân viên, mỗi phòng ban sẽ có trưởng phòng.</w:t>
      </w:r>
    </w:p>
    <w:p w14:paraId="18BBF2ED" w14:textId="695C3EEE" w:rsidR="005E1D78" w:rsidRPr="005E1D78" w:rsidRDefault="005E1D78" w:rsidP="00837C14">
      <w:pPr>
        <w:spacing w:line="360" w:lineRule="auto"/>
      </w:pPr>
      <w:r w:rsidRPr="005E1D78">
        <w:t>Toàn bộ thông tin được lưu trữ trong cơ sở dữ liệu</w:t>
      </w:r>
      <w:r w:rsidR="00023147">
        <w:t>.</w:t>
      </w:r>
    </w:p>
    <w:p w14:paraId="6330B7B8" w14:textId="6697A973" w:rsidR="00A92218" w:rsidRDefault="00397E40" w:rsidP="00837C14">
      <w:pPr>
        <w:pStyle w:val="Heading2"/>
        <w:spacing w:line="360" w:lineRule="auto"/>
      </w:pPr>
      <w:bookmarkStart w:id="24" w:name="_Toc130804310"/>
      <w:bookmarkEnd w:id="23"/>
      <w:r>
        <w:t xml:space="preserve">Các </w:t>
      </w:r>
      <w:r w:rsidR="00023147">
        <w:t xml:space="preserve">chức năng </w:t>
      </w:r>
      <w:r>
        <w:t>người dùng của hệ thống</w:t>
      </w:r>
      <w:bookmarkEnd w:id="24"/>
    </w:p>
    <w:p w14:paraId="43CBE2C3" w14:textId="77777777" w:rsidR="004450CA" w:rsidRPr="004450CA" w:rsidRDefault="00397E40" w:rsidP="004450CA">
      <w:pPr>
        <w:spacing w:line="360" w:lineRule="auto"/>
        <w:rPr>
          <w:rFonts w:cs="Times New Roman"/>
          <w:b/>
          <w:szCs w:val="28"/>
        </w:rPr>
      </w:pPr>
      <w:r w:rsidRPr="004450CA">
        <w:rPr>
          <w:rFonts w:cs="Times New Roman"/>
          <w:b/>
          <w:szCs w:val="28"/>
        </w:rPr>
        <w:t xml:space="preserve">Quản lý nhân sự: </w:t>
      </w:r>
    </w:p>
    <w:p w14:paraId="369472C7" w14:textId="1E66271A" w:rsidR="00397E40" w:rsidRDefault="004450CA" w:rsidP="00C36B77">
      <w:pPr>
        <w:spacing w:line="360" w:lineRule="auto"/>
        <w:ind w:firstLine="720"/>
        <w:rPr>
          <w:rFonts w:cs="Times New Roman"/>
          <w:szCs w:val="28"/>
        </w:rPr>
      </w:pPr>
      <w:r>
        <w:rPr>
          <w:rFonts w:cs="Times New Roman"/>
          <w:szCs w:val="28"/>
        </w:rPr>
        <w:t>C</w:t>
      </w:r>
      <w:r w:rsidR="00397E40" w:rsidRPr="00397E40">
        <w:rPr>
          <w:rFonts w:cs="Times New Roman"/>
          <w:szCs w:val="28"/>
        </w:rPr>
        <w:t>ác nhân viên trong phòng nhân sự của công ty sẽ là những người chịu trách nhiệm chính trong việc quản lý hệ thống này. Họ sẽ có quyền truy cập và quản lý toàn bộ thông tin nhân viên, bao gồm việc thêm mới, chỉnh sửa và xóa bỏ thông tin củ</w:t>
      </w:r>
      <w:r w:rsidR="00397E40">
        <w:rPr>
          <w:rFonts w:cs="Times New Roman"/>
          <w:szCs w:val="28"/>
        </w:rPr>
        <w:t>a nhân viên.</w:t>
      </w:r>
    </w:p>
    <w:p w14:paraId="772AD477" w14:textId="77777777" w:rsidR="004450CA" w:rsidRPr="004450CA" w:rsidRDefault="00397E40" w:rsidP="004450CA">
      <w:pPr>
        <w:spacing w:line="360" w:lineRule="auto"/>
        <w:rPr>
          <w:rFonts w:cs="Times New Roman"/>
          <w:b/>
          <w:szCs w:val="28"/>
        </w:rPr>
      </w:pPr>
      <w:r w:rsidRPr="004450CA">
        <w:rPr>
          <w:rFonts w:cs="Times New Roman"/>
          <w:b/>
          <w:szCs w:val="28"/>
        </w:rPr>
        <w:t xml:space="preserve">Quản lý phòng ban: </w:t>
      </w:r>
    </w:p>
    <w:p w14:paraId="1FE56303" w14:textId="393B295F" w:rsidR="00397E40" w:rsidRDefault="004450CA" w:rsidP="00C36B77">
      <w:pPr>
        <w:spacing w:line="360" w:lineRule="auto"/>
        <w:ind w:firstLine="720"/>
        <w:rPr>
          <w:rFonts w:cs="Times New Roman"/>
          <w:szCs w:val="28"/>
        </w:rPr>
      </w:pPr>
      <w:r>
        <w:rPr>
          <w:rFonts w:cs="Times New Roman"/>
          <w:szCs w:val="28"/>
        </w:rPr>
        <w:t>C</w:t>
      </w:r>
      <w:r w:rsidR="00397E40" w:rsidRPr="00397E40">
        <w:rPr>
          <w:rFonts w:cs="Times New Roman"/>
          <w:szCs w:val="28"/>
        </w:rPr>
        <w:t>ác trưởng phòng và giám đốc của các phòng ban sẽ có quyền truy cập thông tin của nhân viên trong phòng ban mình quản lý. Họ cũng có thể thêm mới, chỉnh sửa và xóa bỏ thông tin nhân viên trong phòng ban.</w:t>
      </w:r>
    </w:p>
    <w:p w14:paraId="00CAAF01" w14:textId="77777777" w:rsidR="004450CA" w:rsidRPr="004450CA" w:rsidRDefault="004450CA" w:rsidP="004450CA">
      <w:pPr>
        <w:spacing w:line="360" w:lineRule="auto"/>
        <w:rPr>
          <w:rFonts w:cs="Times New Roman"/>
          <w:b/>
          <w:szCs w:val="28"/>
        </w:rPr>
      </w:pPr>
      <w:r w:rsidRPr="004450CA">
        <w:rPr>
          <w:rFonts w:cs="Times New Roman"/>
          <w:b/>
          <w:szCs w:val="28"/>
        </w:rPr>
        <w:t xml:space="preserve">Nhân viên: </w:t>
      </w:r>
    </w:p>
    <w:p w14:paraId="62B9ABEF" w14:textId="17CBCED6" w:rsidR="00397E40" w:rsidRDefault="004450CA" w:rsidP="00C36B77">
      <w:pPr>
        <w:spacing w:line="360" w:lineRule="auto"/>
        <w:ind w:firstLine="720"/>
        <w:rPr>
          <w:rFonts w:cs="Times New Roman"/>
          <w:szCs w:val="28"/>
        </w:rPr>
      </w:pPr>
      <w:r>
        <w:rPr>
          <w:rFonts w:cs="Times New Roman"/>
          <w:szCs w:val="28"/>
        </w:rPr>
        <w:t>C</w:t>
      </w:r>
      <w:r w:rsidR="00397E40">
        <w:rPr>
          <w:rFonts w:cs="Times New Roman"/>
          <w:szCs w:val="28"/>
        </w:rPr>
        <w:t>ó quyền truy cập vào hệ thống để có thể xem được các thông tin của cá nhân nhân viên</w:t>
      </w:r>
      <w:r w:rsidR="00023147">
        <w:rPr>
          <w:rFonts w:cs="Times New Roman"/>
          <w:szCs w:val="28"/>
        </w:rPr>
        <w:t>.</w:t>
      </w:r>
    </w:p>
    <w:p w14:paraId="65B24689" w14:textId="320510B2" w:rsidR="00023147" w:rsidRPr="00023147" w:rsidRDefault="00023147" w:rsidP="00837C14">
      <w:pPr>
        <w:pStyle w:val="Heading2"/>
        <w:spacing w:line="360" w:lineRule="auto"/>
      </w:pPr>
      <w:bookmarkStart w:id="25" w:name="_Toc130804311"/>
      <w:r>
        <w:t>Phân tích các chức năng</w:t>
      </w:r>
      <w:bookmarkEnd w:id="25"/>
    </w:p>
    <w:p w14:paraId="4C2B4443" w14:textId="77777777" w:rsidR="00023147" w:rsidRPr="00023147" w:rsidRDefault="00023147" w:rsidP="00837C14">
      <w:pPr>
        <w:pStyle w:val="Heading3"/>
        <w:spacing w:line="360" w:lineRule="auto"/>
      </w:pPr>
      <w:bookmarkStart w:id="26" w:name="_Toc122468160"/>
      <w:bookmarkStart w:id="27" w:name="_Hlk122197672"/>
      <w:bookmarkStart w:id="28" w:name="_Toc130804312"/>
      <w:bookmarkEnd w:id="10"/>
      <w:bookmarkEnd w:id="11"/>
      <w:bookmarkEnd w:id="12"/>
      <w:bookmarkEnd w:id="13"/>
      <w:bookmarkEnd w:id="14"/>
      <w:bookmarkEnd w:id="15"/>
      <w:r w:rsidRPr="00023147">
        <w:t>Chức năng CRUD của Employee</w:t>
      </w:r>
      <w:bookmarkEnd w:id="28"/>
    </w:p>
    <w:p w14:paraId="32E6ADE9" w14:textId="77777777" w:rsidR="00023147" w:rsidRPr="00023147" w:rsidRDefault="00023147" w:rsidP="00C36B77">
      <w:pPr>
        <w:spacing w:line="360" w:lineRule="auto"/>
        <w:ind w:firstLine="567"/>
        <w:rPr>
          <w:rFonts w:eastAsia="Calibri" w:cs="Times New Roman"/>
          <w:szCs w:val="28"/>
        </w:rPr>
      </w:pPr>
      <w:r w:rsidRPr="00023147">
        <w:rPr>
          <w:rFonts w:eastAsia="Calibri" w:cs="Times New Roman"/>
          <w:szCs w:val="28"/>
        </w:rPr>
        <w:t>Chức năng CRUD của Employee gồm có 4 chức năng chính: Create, Read, Update và Delete.</w:t>
      </w:r>
    </w:p>
    <w:p w14:paraId="57420BD7" w14:textId="77777777" w:rsidR="00D36154" w:rsidRPr="00091EBA" w:rsidRDefault="00023147" w:rsidP="007B6740">
      <w:pPr>
        <w:numPr>
          <w:ilvl w:val="0"/>
          <w:numId w:val="13"/>
        </w:numPr>
        <w:spacing w:line="360" w:lineRule="auto"/>
        <w:contextualSpacing/>
        <w:rPr>
          <w:rFonts w:eastAsia="Calibri" w:cs="Times New Roman"/>
          <w:b/>
          <w:szCs w:val="28"/>
        </w:rPr>
      </w:pPr>
      <w:r w:rsidRPr="00091EBA">
        <w:rPr>
          <w:rFonts w:eastAsia="Calibri" w:cs="Times New Roman"/>
          <w:b/>
          <w:szCs w:val="28"/>
        </w:rPr>
        <w:t xml:space="preserve">Create: </w:t>
      </w:r>
    </w:p>
    <w:p w14:paraId="56AA88E1" w14:textId="5E62667A" w:rsidR="00023147" w:rsidRPr="003D7ED4" w:rsidRDefault="00023147" w:rsidP="007B6740">
      <w:pPr>
        <w:pStyle w:val="ListParagraph"/>
        <w:numPr>
          <w:ilvl w:val="0"/>
          <w:numId w:val="20"/>
        </w:numPr>
        <w:spacing w:line="360" w:lineRule="auto"/>
        <w:rPr>
          <w:rFonts w:eastAsia="Calibri" w:cs="Times New Roman"/>
          <w:szCs w:val="28"/>
        </w:rPr>
      </w:pPr>
      <w:r w:rsidRPr="003D7ED4">
        <w:rPr>
          <w:rFonts w:eastAsia="Calibri" w:cs="Times New Roman"/>
          <w:szCs w:val="28"/>
        </w:rPr>
        <w:lastRenderedPageBreak/>
        <w:t>Thêm mới thông tin nhân viên vào hệ thống. Chức năng này cho phép quản lý thêm mới thông tin của một nhân viên bao gồm: tên,</w:t>
      </w:r>
      <w:r w:rsidR="00421F2B" w:rsidRPr="003D7ED4">
        <w:rPr>
          <w:rFonts w:eastAsia="Calibri" w:cs="Times New Roman"/>
          <w:szCs w:val="28"/>
        </w:rPr>
        <w:t xml:space="preserve"> mã nhân viên</w:t>
      </w:r>
      <w:r w:rsidRPr="003D7ED4">
        <w:rPr>
          <w:rFonts w:eastAsia="Calibri" w:cs="Times New Roman"/>
          <w:szCs w:val="28"/>
        </w:rPr>
        <w:t xml:space="preserve"> địa chỉ, ngày sinh, giới tính, số điện thoại, email, vị trí công việc, mức lương</w:t>
      </w:r>
      <w:r w:rsidR="002000EC" w:rsidRPr="003D7ED4">
        <w:rPr>
          <w:rFonts w:eastAsia="Calibri" w:cs="Times New Roman"/>
          <w:szCs w:val="28"/>
        </w:rPr>
        <w:t>(theo chức vụ)</w:t>
      </w:r>
      <w:r w:rsidRPr="003D7ED4">
        <w:rPr>
          <w:rFonts w:eastAsia="Calibri" w:cs="Times New Roman"/>
          <w:szCs w:val="28"/>
        </w:rPr>
        <w:t>, phòng ban vào hệ thống.</w:t>
      </w:r>
    </w:p>
    <w:p w14:paraId="0B4FA1FB" w14:textId="709FB96A" w:rsidR="00421F2B" w:rsidRPr="003D7ED4" w:rsidRDefault="00D36154" w:rsidP="007B6740">
      <w:pPr>
        <w:pStyle w:val="ListParagraph"/>
        <w:numPr>
          <w:ilvl w:val="0"/>
          <w:numId w:val="20"/>
        </w:numPr>
        <w:spacing w:line="360" w:lineRule="auto"/>
        <w:rPr>
          <w:rFonts w:eastAsia="Calibri" w:cs="Times New Roman"/>
          <w:szCs w:val="28"/>
        </w:rPr>
      </w:pPr>
      <w:r w:rsidRPr="003D7ED4">
        <w:rPr>
          <w:rFonts w:eastAsia="Calibri" w:cs="Times New Roman"/>
          <w:szCs w:val="28"/>
        </w:rPr>
        <w:t xml:space="preserve">Những thông tin </w:t>
      </w:r>
      <w:r w:rsidR="00E51988" w:rsidRPr="003D7ED4">
        <w:rPr>
          <w:rFonts w:eastAsia="Calibri" w:cs="Times New Roman"/>
          <w:szCs w:val="28"/>
        </w:rPr>
        <w:t>không được bỏ trống</w:t>
      </w:r>
      <w:r w:rsidR="00421F2B" w:rsidRPr="003D7ED4">
        <w:rPr>
          <w:rFonts w:eastAsia="Calibri" w:cs="Times New Roman"/>
          <w:szCs w:val="28"/>
        </w:rPr>
        <w:t>(mã nhân viên,số điện thoại, email)</w:t>
      </w:r>
      <w:r w:rsidR="00E51988" w:rsidRPr="003D7ED4">
        <w:rPr>
          <w:rFonts w:eastAsia="Calibri" w:cs="Times New Roman"/>
          <w:szCs w:val="28"/>
        </w:rPr>
        <w:t>.</w:t>
      </w:r>
    </w:p>
    <w:p w14:paraId="4B6384FE" w14:textId="12348CA8" w:rsidR="00D36154" w:rsidRPr="003D7ED4" w:rsidRDefault="00421F2B" w:rsidP="007B6740">
      <w:pPr>
        <w:pStyle w:val="ListParagraph"/>
        <w:numPr>
          <w:ilvl w:val="0"/>
          <w:numId w:val="20"/>
        </w:numPr>
        <w:spacing w:line="360" w:lineRule="auto"/>
        <w:rPr>
          <w:rFonts w:eastAsia="Calibri" w:cs="Times New Roman"/>
          <w:szCs w:val="28"/>
        </w:rPr>
      </w:pPr>
      <w:r w:rsidRPr="003D7ED4">
        <w:rPr>
          <w:rFonts w:eastAsia="Calibri" w:cs="Times New Roman"/>
          <w:szCs w:val="28"/>
        </w:rPr>
        <w:t>N</w:t>
      </w:r>
      <w:r w:rsidR="00D36154" w:rsidRPr="003D7ED4">
        <w:rPr>
          <w:rFonts w:eastAsia="Calibri" w:cs="Times New Roman"/>
          <w:szCs w:val="28"/>
        </w:rPr>
        <w:t>gày vào phải tạo tự động</w:t>
      </w:r>
      <w:r w:rsidRPr="003D7ED4">
        <w:rPr>
          <w:rFonts w:eastAsia="Calibri" w:cs="Times New Roman"/>
          <w:szCs w:val="28"/>
        </w:rPr>
        <w:t>.</w:t>
      </w:r>
    </w:p>
    <w:p w14:paraId="0959BC7D" w14:textId="4269F6BE" w:rsidR="002000EC" w:rsidRPr="003D7ED4" w:rsidRDefault="00421F2B" w:rsidP="00B057C8">
      <w:pPr>
        <w:pStyle w:val="ListParagraph"/>
        <w:numPr>
          <w:ilvl w:val="0"/>
          <w:numId w:val="20"/>
        </w:numPr>
        <w:spacing w:line="360" w:lineRule="auto"/>
        <w:jc w:val="left"/>
        <w:rPr>
          <w:rFonts w:eastAsia="Calibri" w:cs="Times New Roman"/>
          <w:szCs w:val="28"/>
        </w:rPr>
      </w:pPr>
      <w:r w:rsidRPr="003D7ED4">
        <w:rPr>
          <w:rFonts w:eastAsia="Calibri" w:cs="Times New Roman"/>
          <w:szCs w:val="28"/>
        </w:rPr>
        <w:t>Khi mà nhập thì phải check xem có trùng email, phone, employee_code</w:t>
      </w:r>
      <w:r w:rsidR="000B1ED4" w:rsidRPr="003D7ED4">
        <w:rPr>
          <w:rFonts w:eastAsia="Calibri" w:cs="Times New Roman"/>
          <w:szCs w:val="28"/>
        </w:rPr>
        <w:t>.</w:t>
      </w:r>
      <w:r w:rsidRPr="003D7ED4">
        <w:rPr>
          <w:rFonts w:eastAsia="Calibri" w:cs="Times New Roman"/>
          <w:szCs w:val="28"/>
        </w:rPr>
        <w:t xml:space="preserve"> </w:t>
      </w:r>
    </w:p>
    <w:p w14:paraId="74AD5DFC" w14:textId="77777777" w:rsidR="00091EBA" w:rsidRDefault="00023147" w:rsidP="007B6740">
      <w:pPr>
        <w:numPr>
          <w:ilvl w:val="0"/>
          <w:numId w:val="14"/>
        </w:numPr>
        <w:spacing w:line="360" w:lineRule="auto"/>
        <w:contextualSpacing/>
        <w:rPr>
          <w:rFonts w:eastAsia="Calibri" w:cs="Times New Roman"/>
          <w:szCs w:val="28"/>
        </w:rPr>
      </w:pPr>
      <w:r w:rsidRPr="00091EBA">
        <w:rPr>
          <w:rFonts w:eastAsia="Calibri" w:cs="Times New Roman"/>
          <w:b/>
          <w:szCs w:val="28"/>
        </w:rPr>
        <w:t>Read:</w:t>
      </w:r>
      <w:r w:rsidRPr="00023147">
        <w:rPr>
          <w:rFonts w:eastAsia="Calibri" w:cs="Times New Roman"/>
          <w:szCs w:val="28"/>
        </w:rPr>
        <w:t xml:space="preserve"> </w:t>
      </w:r>
    </w:p>
    <w:p w14:paraId="6751F348" w14:textId="1244CE5C" w:rsidR="00023147" w:rsidRPr="00091EBA" w:rsidRDefault="00023147" w:rsidP="00091EBA">
      <w:pPr>
        <w:pStyle w:val="ListParagraph"/>
        <w:numPr>
          <w:ilvl w:val="0"/>
          <w:numId w:val="23"/>
        </w:numPr>
        <w:spacing w:line="360" w:lineRule="auto"/>
        <w:rPr>
          <w:rFonts w:eastAsia="Calibri" w:cs="Times New Roman"/>
          <w:szCs w:val="28"/>
        </w:rPr>
      </w:pPr>
      <w:r w:rsidRPr="00091EBA">
        <w:rPr>
          <w:rFonts w:eastAsia="Calibri" w:cs="Times New Roman"/>
          <w:szCs w:val="28"/>
        </w:rPr>
        <w:t>Đọc thông tin nhân viên từ hệ thống. Chức năng này cho phép quản lý xem thông tin của một nhân viên trong hệ thống, bao gồm cả thông tin cơ bản và thông tin chi tiết của nhân viên. Quản lý có thể tìm kiếm thông tin nhân viên bằng các tiêu chí như tên, mã số, chức vụ</w:t>
      </w:r>
      <w:r w:rsidR="008E63EB" w:rsidRPr="00091EBA">
        <w:rPr>
          <w:rFonts w:eastAsia="Calibri" w:cs="Times New Roman"/>
          <w:szCs w:val="28"/>
        </w:rPr>
        <w:t>, phòng ban</w:t>
      </w:r>
      <w:r w:rsidRPr="00091EBA">
        <w:rPr>
          <w:rFonts w:eastAsia="Calibri" w:cs="Times New Roman"/>
          <w:szCs w:val="28"/>
        </w:rPr>
        <w:t>.</w:t>
      </w:r>
    </w:p>
    <w:p w14:paraId="4FCD2F3F" w14:textId="77777777" w:rsidR="00E51988" w:rsidRPr="00091EBA" w:rsidRDefault="00023147" w:rsidP="007B6740">
      <w:pPr>
        <w:numPr>
          <w:ilvl w:val="0"/>
          <w:numId w:val="15"/>
        </w:numPr>
        <w:spacing w:line="360" w:lineRule="auto"/>
        <w:contextualSpacing/>
        <w:rPr>
          <w:rFonts w:eastAsia="Calibri" w:cs="Times New Roman"/>
          <w:b/>
          <w:szCs w:val="28"/>
        </w:rPr>
      </w:pPr>
      <w:r w:rsidRPr="00091EBA">
        <w:rPr>
          <w:rFonts w:eastAsia="Calibri" w:cs="Times New Roman"/>
          <w:b/>
          <w:szCs w:val="28"/>
        </w:rPr>
        <w:t>Update:</w:t>
      </w:r>
    </w:p>
    <w:p w14:paraId="1F242F32" w14:textId="0C11A9D6" w:rsidR="00E51988" w:rsidRPr="003D7ED4" w:rsidRDefault="00023147" w:rsidP="007B6740">
      <w:pPr>
        <w:pStyle w:val="ListParagraph"/>
        <w:numPr>
          <w:ilvl w:val="0"/>
          <w:numId w:val="21"/>
        </w:numPr>
        <w:spacing w:line="360" w:lineRule="auto"/>
        <w:rPr>
          <w:rFonts w:eastAsia="Calibri" w:cs="Times New Roman"/>
          <w:szCs w:val="28"/>
        </w:rPr>
      </w:pPr>
      <w:r w:rsidRPr="003D7ED4">
        <w:rPr>
          <w:rFonts w:eastAsia="Calibri" w:cs="Times New Roman"/>
          <w:szCs w:val="28"/>
        </w:rPr>
        <w:t>Sửa đổi thông tin nhân viên đã có trong hệ thống. Chức năng này cho phép quản lý cập nhật thông tin của một nhân viên trong hệ thống. Quản lý có thể sửa đổi thông tin cơ bản của nhân viên như tên, địa chỉ, số điện thoại, email hoặc thông tin chi tiết như vị trí công việc, mức lương, phòng ban.</w:t>
      </w:r>
    </w:p>
    <w:p w14:paraId="34847C82" w14:textId="3619D129" w:rsidR="000E4E2A" w:rsidRPr="003D7ED4" w:rsidRDefault="002000EC" w:rsidP="007B6740">
      <w:pPr>
        <w:pStyle w:val="ListParagraph"/>
        <w:numPr>
          <w:ilvl w:val="0"/>
          <w:numId w:val="21"/>
        </w:numPr>
        <w:spacing w:line="360" w:lineRule="auto"/>
        <w:rPr>
          <w:rFonts w:eastAsia="Calibri" w:cs="Times New Roman"/>
          <w:szCs w:val="28"/>
        </w:rPr>
      </w:pPr>
      <w:r w:rsidRPr="003D7ED4">
        <w:rPr>
          <w:rFonts w:eastAsia="Calibri" w:cs="Times New Roman"/>
          <w:szCs w:val="28"/>
        </w:rPr>
        <w:t>Trước khi update cần phải hiển thị lại những thông tin cũ</w:t>
      </w:r>
      <w:r w:rsidR="00C84818" w:rsidRPr="003D7ED4">
        <w:rPr>
          <w:rFonts w:eastAsia="Calibri" w:cs="Times New Roman"/>
          <w:szCs w:val="28"/>
        </w:rPr>
        <w:t xml:space="preserve"> xem đã có hay chưa</w:t>
      </w:r>
      <w:r w:rsidR="000E4E2A" w:rsidRPr="003D7ED4">
        <w:rPr>
          <w:rFonts w:eastAsia="Calibri" w:cs="Times New Roman"/>
          <w:szCs w:val="28"/>
        </w:rPr>
        <w:t>.</w:t>
      </w:r>
    </w:p>
    <w:p w14:paraId="75F192E7" w14:textId="77777777" w:rsidR="00E51988" w:rsidRPr="00091EBA" w:rsidRDefault="00023147" w:rsidP="007B6740">
      <w:pPr>
        <w:numPr>
          <w:ilvl w:val="0"/>
          <w:numId w:val="16"/>
        </w:numPr>
        <w:spacing w:line="360" w:lineRule="auto"/>
        <w:contextualSpacing/>
        <w:rPr>
          <w:rFonts w:eastAsia="Calibri" w:cs="Times New Roman"/>
          <w:b/>
          <w:szCs w:val="28"/>
        </w:rPr>
      </w:pPr>
      <w:r w:rsidRPr="00091EBA">
        <w:rPr>
          <w:rFonts w:eastAsia="Calibri" w:cs="Times New Roman"/>
          <w:b/>
          <w:szCs w:val="28"/>
        </w:rPr>
        <w:t xml:space="preserve">Delete: </w:t>
      </w:r>
    </w:p>
    <w:p w14:paraId="64C50742" w14:textId="0C53625F" w:rsidR="00023147" w:rsidRPr="00E51988" w:rsidRDefault="00023147" w:rsidP="007B6740">
      <w:pPr>
        <w:pStyle w:val="ListParagraph"/>
        <w:numPr>
          <w:ilvl w:val="0"/>
          <w:numId w:val="18"/>
        </w:numPr>
        <w:spacing w:line="360" w:lineRule="auto"/>
        <w:rPr>
          <w:rFonts w:eastAsia="Calibri" w:cs="Times New Roman"/>
          <w:szCs w:val="28"/>
        </w:rPr>
      </w:pPr>
      <w:r w:rsidRPr="00E51988">
        <w:rPr>
          <w:rFonts w:eastAsia="Calibri" w:cs="Times New Roman"/>
          <w:szCs w:val="28"/>
        </w:rPr>
        <w:t xml:space="preserve">Xóa thông tin nhân viên trong hệ thống. Chức năng này cho phép quản lý xóa thông tin của một nhân viên trong hệ thống. Khi xóa một nhân viên, thông tin của nhân viên đó sẽ bị xóa khỏi hệ thống. Điều </w:t>
      </w:r>
      <w:r w:rsidRPr="00E51988">
        <w:rPr>
          <w:rFonts w:eastAsia="Calibri" w:cs="Times New Roman"/>
          <w:szCs w:val="28"/>
        </w:rPr>
        <w:lastRenderedPageBreak/>
        <w:t>này đặc biệt giúp dễ dàng quản lý thông tin không gây xáo trộn trong quá trình quản lý.</w:t>
      </w:r>
    </w:p>
    <w:p w14:paraId="305225CF" w14:textId="2882D6C1" w:rsidR="00E51988" w:rsidRPr="00F475FB" w:rsidRDefault="00E51988" w:rsidP="00F475FB">
      <w:pPr>
        <w:pStyle w:val="ListParagraph"/>
        <w:numPr>
          <w:ilvl w:val="0"/>
          <w:numId w:val="18"/>
        </w:numPr>
        <w:rPr>
          <w:rFonts w:eastAsia="Calibri" w:cs="Times New Roman"/>
          <w:szCs w:val="28"/>
        </w:rPr>
      </w:pPr>
      <w:r w:rsidRPr="00E51988">
        <w:rPr>
          <w:rFonts w:eastAsia="Calibri" w:cs="Times New Roman"/>
          <w:szCs w:val="28"/>
        </w:rPr>
        <w:t>Kiểm tra xem nhân viên có trong danh sách không thì mới được xóa.</w:t>
      </w:r>
    </w:p>
    <w:p w14:paraId="75B46A75" w14:textId="14F69F62" w:rsidR="00023147" w:rsidRPr="000E4E2A" w:rsidRDefault="00023147" w:rsidP="000E4E2A">
      <w:pPr>
        <w:pStyle w:val="Heading3"/>
        <w:rPr>
          <w:rFonts w:eastAsia="Calibri" w:cs="Times New Roman"/>
          <w:szCs w:val="28"/>
        </w:rPr>
      </w:pPr>
      <w:bookmarkStart w:id="29" w:name="_Toc130804313"/>
      <w:r w:rsidRPr="00023147">
        <w:t>Chức năng CRUD của Department</w:t>
      </w:r>
      <w:bookmarkEnd w:id="29"/>
    </w:p>
    <w:p w14:paraId="2564F188" w14:textId="77777777" w:rsidR="00023147" w:rsidRPr="00023147" w:rsidRDefault="00023147" w:rsidP="00C36B77">
      <w:pPr>
        <w:spacing w:line="360" w:lineRule="auto"/>
        <w:ind w:firstLine="567"/>
        <w:rPr>
          <w:rFonts w:eastAsia="Calibri" w:cs="Times New Roman"/>
          <w:szCs w:val="28"/>
        </w:rPr>
      </w:pPr>
      <w:r w:rsidRPr="00023147">
        <w:rPr>
          <w:rFonts w:eastAsia="Calibri" w:cs="Times New Roman"/>
          <w:szCs w:val="28"/>
        </w:rPr>
        <w:t>Chức năng CRUD của Department gồm có 3 chức năng chính: Create, Read và Update.</w:t>
      </w:r>
    </w:p>
    <w:p w14:paraId="41E99C59" w14:textId="77777777" w:rsidR="00091EBA" w:rsidRDefault="00023147" w:rsidP="007B6740">
      <w:pPr>
        <w:numPr>
          <w:ilvl w:val="0"/>
          <w:numId w:val="3"/>
        </w:numPr>
        <w:spacing w:line="360" w:lineRule="auto"/>
        <w:contextualSpacing/>
        <w:rPr>
          <w:rFonts w:eastAsia="Calibri" w:cs="Times New Roman"/>
          <w:szCs w:val="28"/>
        </w:rPr>
      </w:pPr>
      <w:r w:rsidRPr="00091EBA">
        <w:rPr>
          <w:rFonts w:eastAsia="Calibri" w:cs="Times New Roman"/>
          <w:b/>
          <w:szCs w:val="28"/>
        </w:rPr>
        <w:t>Create:</w:t>
      </w:r>
      <w:r w:rsidRPr="00023147">
        <w:rPr>
          <w:rFonts w:eastAsia="Calibri" w:cs="Times New Roman"/>
          <w:szCs w:val="28"/>
        </w:rPr>
        <w:t xml:space="preserve"> </w:t>
      </w:r>
    </w:p>
    <w:p w14:paraId="2C92BEF5" w14:textId="55809BE6" w:rsidR="00023147" w:rsidRPr="00091EBA" w:rsidRDefault="00023147" w:rsidP="00091EBA">
      <w:pPr>
        <w:pStyle w:val="ListParagraph"/>
        <w:numPr>
          <w:ilvl w:val="0"/>
          <w:numId w:val="24"/>
        </w:numPr>
        <w:spacing w:line="360" w:lineRule="auto"/>
        <w:rPr>
          <w:rFonts w:eastAsia="Calibri" w:cs="Times New Roman"/>
          <w:szCs w:val="28"/>
        </w:rPr>
      </w:pPr>
      <w:r w:rsidRPr="00091EBA">
        <w:rPr>
          <w:rFonts w:eastAsia="Calibri" w:cs="Times New Roman"/>
          <w:szCs w:val="28"/>
        </w:rPr>
        <w:t>Thêm mới thông tin phòng ban vào hệ thống. Chức năng này cho phép quản lý thêm mới thông tin của một phòng ban bao gồm tên phòng ban, mã phòng ban, số điện thoại, email, địa chỉ vào hệ thống.</w:t>
      </w:r>
    </w:p>
    <w:p w14:paraId="14B47A99" w14:textId="77777777" w:rsidR="00023147" w:rsidRPr="00023147" w:rsidRDefault="00023147" w:rsidP="007B6740">
      <w:pPr>
        <w:numPr>
          <w:ilvl w:val="0"/>
          <w:numId w:val="3"/>
        </w:numPr>
        <w:spacing w:line="360" w:lineRule="auto"/>
        <w:contextualSpacing/>
        <w:rPr>
          <w:rFonts w:eastAsia="Calibri" w:cs="Times New Roman"/>
          <w:szCs w:val="28"/>
        </w:rPr>
      </w:pPr>
      <w:r w:rsidRPr="00091EBA">
        <w:rPr>
          <w:rFonts w:eastAsia="Calibri" w:cs="Times New Roman"/>
          <w:b/>
          <w:szCs w:val="28"/>
        </w:rPr>
        <w:t>Read:</w:t>
      </w:r>
      <w:r w:rsidRPr="00023147">
        <w:rPr>
          <w:rFonts w:eastAsia="Calibri" w:cs="Times New Roman"/>
          <w:szCs w:val="28"/>
        </w:rPr>
        <w:t xml:space="preserve"> Đọc thông tin phòng ban từ hệ thống. Chức năng này cho phép quản lý xem thông tin của một phòng ban trong hệ thống, bao gồm cả thông tin cơ bản và thông tin chi tiết của phòng ban. Quản lý có thể tìm kiếm thông tin phòng ban bằng các tiêu chí như tên phòng ban, mã phòng ban.</w:t>
      </w:r>
    </w:p>
    <w:p w14:paraId="01D468BB" w14:textId="77777777" w:rsidR="000E4E2A" w:rsidRPr="004450CA" w:rsidRDefault="00023147" w:rsidP="007B6740">
      <w:pPr>
        <w:numPr>
          <w:ilvl w:val="0"/>
          <w:numId w:val="3"/>
        </w:numPr>
        <w:spacing w:line="360" w:lineRule="auto"/>
        <w:contextualSpacing/>
        <w:rPr>
          <w:rFonts w:eastAsia="Calibri" w:cs="Times New Roman"/>
          <w:b/>
          <w:szCs w:val="28"/>
        </w:rPr>
      </w:pPr>
      <w:r w:rsidRPr="004450CA">
        <w:rPr>
          <w:rFonts w:eastAsia="Calibri" w:cs="Times New Roman"/>
          <w:b/>
          <w:szCs w:val="28"/>
        </w:rPr>
        <w:t xml:space="preserve">Update: </w:t>
      </w:r>
    </w:p>
    <w:p w14:paraId="6ACFFEE5" w14:textId="04A67B4A" w:rsidR="00023147" w:rsidRPr="000E4E2A" w:rsidRDefault="00023147" w:rsidP="007B6740">
      <w:pPr>
        <w:pStyle w:val="ListParagraph"/>
        <w:numPr>
          <w:ilvl w:val="0"/>
          <w:numId w:val="19"/>
        </w:numPr>
        <w:spacing w:line="360" w:lineRule="auto"/>
        <w:rPr>
          <w:rFonts w:eastAsia="Calibri" w:cs="Times New Roman"/>
          <w:szCs w:val="28"/>
        </w:rPr>
      </w:pPr>
      <w:r w:rsidRPr="000E4E2A">
        <w:rPr>
          <w:rFonts w:eastAsia="Calibri" w:cs="Times New Roman"/>
          <w:szCs w:val="28"/>
        </w:rPr>
        <w:t>Sửa đổi thông tin phòng ban đã có trong hệ thống. Chức năng này cho phép quản lý cập nhật thông tin của một phòng ban trong hệ thống. Quản lý có thể sửa đổi thông tin cơ bản của phòng ban như tên, địa chỉ, số điện thoại, email, hoặc thông tin chi tiết như danh sách nhân viên thuộc phòng ban đó.</w:t>
      </w:r>
    </w:p>
    <w:p w14:paraId="7013E2DC" w14:textId="71AB166C" w:rsidR="00947591" w:rsidRPr="00F475FB" w:rsidRDefault="000E4E2A" w:rsidP="00947591">
      <w:pPr>
        <w:numPr>
          <w:ilvl w:val="0"/>
          <w:numId w:val="17"/>
        </w:numPr>
        <w:spacing w:line="360" w:lineRule="auto"/>
        <w:contextualSpacing/>
        <w:rPr>
          <w:rFonts w:eastAsia="Calibri" w:cs="Times New Roman"/>
          <w:szCs w:val="28"/>
        </w:rPr>
      </w:pPr>
      <w:r w:rsidRPr="00E51988">
        <w:rPr>
          <w:rFonts w:eastAsia="Calibri" w:cs="Times New Roman"/>
          <w:szCs w:val="28"/>
        </w:rPr>
        <w:t>Trước khi update cần phải hiển thị lại những thông tin cũ</w:t>
      </w:r>
      <w:r w:rsidR="00C84818">
        <w:rPr>
          <w:rFonts w:eastAsia="Calibri" w:cs="Times New Roman"/>
          <w:szCs w:val="28"/>
        </w:rPr>
        <w:t xml:space="preserve"> xem đã có hay chưa</w:t>
      </w:r>
      <w:r>
        <w:rPr>
          <w:rFonts w:eastAsia="Calibri" w:cs="Times New Roman"/>
          <w:szCs w:val="28"/>
        </w:rPr>
        <w:t>.</w:t>
      </w:r>
    </w:p>
    <w:p w14:paraId="487283B0" w14:textId="77777777" w:rsidR="00023147" w:rsidRPr="00023147" w:rsidRDefault="00023147" w:rsidP="00837C14">
      <w:pPr>
        <w:pStyle w:val="Heading3"/>
        <w:spacing w:line="360" w:lineRule="auto"/>
      </w:pPr>
      <w:bookmarkStart w:id="30" w:name="_Toc130804314"/>
      <w:r w:rsidRPr="00023147">
        <w:t>Chức năng điều chuyển nhân viên</w:t>
      </w:r>
      <w:bookmarkEnd w:id="30"/>
    </w:p>
    <w:p w14:paraId="6C32D160" w14:textId="77777777" w:rsidR="00023147" w:rsidRPr="00023147" w:rsidRDefault="00023147" w:rsidP="00C36B77">
      <w:pPr>
        <w:spacing w:line="360" w:lineRule="auto"/>
        <w:ind w:firstLine="567"/>
        <w:rPr>
          <w:rFonts w:eastAsia="Calibri" w:cs="Times New Roman"/>
          <w:szCs w:val="28"/>
        </w:rPr>
      </w:pPr>
      <w:r w:rsidRPr="00023147">
        <w:rPr>
          <w:rFonts w:eastAsia="Calibri" w:cs="Times New Roman"/>
          <w:szCs w:val="28"/>
        </w:rPr>
        <w:t>Chức năng điều chuyển nhân viên cho phép quản lý thực hiện các hoạt động điều chuyển nhân viên từ một phòng ban sang phòng ban khác hoặc từ một vị trí công việc sang vị trí khác. Chức năng này bao gồm 2 chức năng chính là:</w:t>
      </w:r>
    </w:p>
    <w:p w14:paraId="749732ED" w14:textId="77777777" w:rsidR="00023147" w:rsidRPr="00023147" w:rsidRDefault="00023147" w:rsidP="007B6740">
      <w:pPr>
        <w:numPr>
          <w:ilvl w:val="0"/>
          <w:numId w:val="4"/>
        </w:numPr>
        <w:spacing w:line="360" w:lineRule="auto"/>
        <w:contextualSpacing/>
        <w:rPr>
          <w:rFonts w:eastAsia="Calibri" w:cs="Times New Roman"/>
          <w:szCs w:val="28"/>
        </w:rPr>
      </w:pPr>
      <w:r w:rsidRPr="004450CA">
        <w:rPr>
          <w:rFonts w:eastAsia="Calibri" w:cs="Times New Roman"/>
          <w:b/>
          <w:szCs w:val="28"/>
        </w:rPr>
        <w:lastRenderedPageBreak/>
        <w:t xml:space="preserve">Move: </w:t>
      </w:r>
      <w:r w:rsidRPr="00023147">
        <w:rPr>
          <w:rFonts w:eastAsia="Calibri" w:cs="Times New Roman"/>
          <w:szCs w:val="28"/>
        </w:rPr>
        <w:t>Di chuyển nhân viên từ một phòng ban sang phòng ban khác hoặc từ một vị trí công việc sang vị trí khác. Chức năng này cho phép quản lý chọn một nhân viên cụ thể và di chuyển nhân viên đó đến phòng ban hoặc vị trí công việc mới.</w:t>
      </w:r>
    </w:p>
    <w:p w14:paraId="6789B365" w14:textId="77777777" w:rsidR="00023147" w:rsidRPr="00023147" w:rsidRDefault="00023147" w:rsidP="007B6740">
      <w:pPr>
        <w:numPr>
          <w:ilvl w:val="0"/>
          <w:numId w:val="4"/>
        </w:numPr>
        <w:spacing w:line="360" w:lineRule="auto"/>
        <w:contextualSpacing/>
        <w:rPr>
          <w:rFonts w:eastAsia="Calibri" w:cs="Times New Roman"/>
          <w:szCs w:val="28"/>
        </w:rPr>
      </w:pPr>
      <w:r w:rsidRPr="004450CA">
        <w:rPr>
          <w:rFonts w:eastAsia="Calibri" w:cs="Times New Roman"/>
          <w:b/>
          <w:szCs w:val="28"/>
        </w:rPr>
        <w:t xml:space="preserve">History: </w:t>
      </w:r>
      <w:r w:rsidRPr="00023147">
        <w:rPr>
          <w:rFonts w:eastAsia="Calibri" w:cs="Times New Roman"/>
          <w:szCs w:val="28"/>
        </w:rPr>
        <w:t>Xem lịch sử điều chuyển nhân viên. Chức năng này cho phép quản lý xem lịch sử các hoạt động điều chuyển của một nhân viên trong hệ thống.</w:t>
      </w:r>
    </w:p>
    <w:p w14:paraId="28B408ED" w14:textId="77777777" w:rsidR="00023147" w:rsidRPr="00023147" w:rsidRDefault="00023147" w:rsidP="00837C14">
      <w:pPr>
        <w:pStyle w:val="Heading3"/>
        <w:spacing w:line="360" w:lineRule="auto"/>
      </w:pPr>
      <w:bookmarkStart w:id="31" w:name="_Toc130804315"/>
      <w:r w:rsidRPr="00023147">
        <w:t>Thêm nhân viên mới vào phòng ban</w:t>
      </w:r>
      <w:bookmarkEnd w:id="31"/>
    </w:p>
    <w:p w14:paraId="1DC740C5" w14:textId="77777777" w:rsidR="00023147" w:rsidRPr="00023147" w:rsidRDefault="00023147" w:rsidP="00C36B77">
      <w:pPr>
        <w:spacing w:line="360" w:lineRule="auto"/>
        <w:ind w:firstLine="720"/>
        <w:rPr>
          <w:rFonts w:eastAsia="Calibri" w:cs="Times New Roman"/>
          <w:szCs w:val="28"/>
        </w:rPr>
      </w:pPr>
      <w:r w:rsidRPr="00023147">
        <w:rPr>
          <w:rFonts w:eastAsia="Calibri" w:cs="Times New Roman"/>
          <w:szCs w:val="28"/>
        </w:rPr>
        <w:t>Tính năng này cho phép quản lý thêm nhân viên mới vào các phòng ban. Người quản lý chọn bộ phận nhân viên trực thuộc và nhập thông tin nhân viên như tên, địa chỉ, ngày sinh, giới tính, số điện thoại, email, chức danh, lương..</w:t>
      </w:r>
    </w:p>
    <w:p w14:paraId="000C82C9" w14:textId="77777777" w:rsidR="00023147" w:rsidRPr="00023147" w:rsidRDefault="00023147" w:rsidP="00837C14">
      <w:pPr>
        <w:pStyle w:val="Heading3"/>
        <w:spacing w:line="360" w:lineRule="auto"/>
      </w:pPr>
      <w:bookmarkStart w:id="32" w:name="_Toc130804316"/>
      <w:r w:rsidRPr="00023147">
        <w:t>Tìm kiếm</w:t>
      </w:r>
      <w:bookmarkEnd w:id="32"/>
    </w:p>
    <w:p w14:paraId="7B021BDA" w14:textId="77777777" w:rsidR="00023147" w:rsidRPr="00023147" w:rsidRDefault="00023147" w:rsidP="00837C14">
      <w:pPr>
        <w:spacing w:line="360" w:lineRule="auto"/>
        <w:rPr>
          <w:rFonts w:eastAsia="Calibri" w:cs="Times New Roman"/>
          <w:szCs w:val="28"/>
        </w:rPr>
      </w:pPr>
      <w:r w:rsidRPr="00023147">
        <w:rPr>
          <w:rFonts w:eastAsia="Calibri" w:cs="Times New Roman"/>
          <w:szCs w:val="28"/>
        </w:rPr>
        <w:t>Chức năng tìm kiếm cho phép quản lý tìm kiếm thông tin của nhân viên hoặc phòng ban trong hệ thống. Quản lý có thể tìm kiếm bằng các tiêu chí như tên, mã số, chức vụ, phòng ban.</w:t>
      </w:r>
    </w:p>
    <w:p w14:paraId="1AF37B4D" w14:textId="77777777" w:rsidR="00023147" w:rsidRPr="00023147" w:rsidRDefault="00023147" w:rsidP="00837C14">
      <w:pPr>
        <w:pStyle w:val="Heading3"/>
        <w:spacing w:line="360" w:lineRule="auto"/>
      </w:pPr>
      <w:bookmarkStart w:id="33" w:name="_Toc130804317"/>
      <w:r w:rsidRPr="00023147">
        <w:t>Thống kê</w:t>
      </w:r>
      <w:bookmarkEnd w:id="33"/>
    </w:p>
    <w:p w14:paraId="09CDF8E4" w14:textId="77777777" w:rsidR="00023147" w:rsidRPr="00023147" w:rsidRDefault="00023147" w:rsidP="00837C14">
      <w:pPr>
        <w:spacing w:line="360" w:lineRule="auto"/>
        <w:rPr>
          <w:rFonts w:eastAsia="Calibri" w:cs="Times New Roman"/>
          <w:szCs w:val="28"/>
        </w:rPr>
      </w:pPr>
      <w:r w:rsidRPr="00023147">
        <w:rPr>
          <w:rFonts w:eastAsia="Calibri" w:cs="Times New Roman"/>
          <w:szCs w:val="28"/>
        </w:rPr>
        <w:t>Chức năng thống kê cho phép người quản lý xem tổng quan thông tin nhân viên, phòng ban trong hệ thống. Người quản lý có thể xem các báo cáo thống kê như:</w:t>
      </w:r>
    </w:p>
    <w:p w14:paraId="3DD1F3FB" w14:textId="77777777" w:rsidR="00023147" w:rsidRPr="00023147" w:rsidRDefault="00023147" w:rsidP="007B6740">
      <w:pPr>
        <w:numPr>
          <w:ilvl w:val="0"/>
          <w:numId w:val="5"/>
        </w:numPr>
        <w:spacing w:line="360" w:lineRule="auto"/>
        <w:contextualSpacing/>
        <w:rPr>
          <w:rFonts w:eastAsia="Calibri" w:cs="Times New Roman"/>
          <w:szCs w:val="28"/>
        </w:rPr>
      </w:pPr>
      <w:r w:rsidRPr="00023147">
        <w:rPr>
          <w:rFonts w:eastAsia="Calibri" w:cs="Times New Roman"/>
          <w:szCs w:val="28"/>
        </w:rPr>
        <w:t>Báo cáo số lượng nhân viên, phòng ban trong hệ thống.</w:t>
      </w:r>
    </w:p>
    <w:p w14:paraId="3A89C404" w14:textId="77777777" w:rsidR="00023147" w:rsidRPr="00023147" w:rsidRDefault="00023147" w:rsidP="007B6740">
      <w:pPr>
        <w:numPr>
          <w:ilvl w:val="0"/>
          <w:numId w:val="5"/>
        </w:numPr>
        <w:spacing w:line="360" w:lineRule="auto"/>
        <w:contextualSpacing/>
        <w:rPr>
          <w:rFonts w:eastAsia="Calibri" w:cs="Times New Roman"/>
          <w:szCs w:val="28"/>
        </w:rPr>
      </w:pPr>
      <w:r w:rsidRPr="00023147">
        <w:rPr>
          <w:rFonts w:eastAsia="Calibri" w:cs="Times New Roman"/>
          <w:szCs w:val="28"/>
        </w:rPr>
        <w:t>Báo cáo số lượng nhân viên, phòng ban dựa trên các tiêu chí như vị trí, chức danh, giới tính.</w:t>
      </w:r>
    </w:p>
    <w:p w14:paraId="5231B381" w14:textId="77777777" w:rsidR="00023147" w:rsidRPr="00023147" w:rsidRDefault="00023147" w:rsidP="007B6740">
      <w:pPr>
        <w:numPr>
          <w:ilvl w:val="0"/>
          <w:numId w:val="5"/>
        </w:numPr>
        <w:spacing w:line="360" w:lineRule="auto"/>
        <w:contextualSpacing/>
        <w:rPr>
          <w:rFonts w:eastAsia="Calibri" w:cs="Times New Roman"/>
          <w:szCs w:val="28"/>
        </w:rPr>
      </w:pPr>
      <w:r w:rsidRPr="00023147">
        <w:rPr>
          <w:rFonts w:eastAsia="Calibri" w:cs="Times New Roman"/>
          <w:szCs w:val="28"/>
        </w:rPr>
        <w:t>Báo cáo lương nhân viên trung bình theo từng bộ phận, vị trí.</w:t>
      </w:r>
    </w:p>
    <w:p w14:paraId="57C044D6" w14:textId="77777777" w:rsidR="00023147" w:rsidRPr="00023147" w:rsidRDefault="00023147" w:rsidP="007B6740">
      <w:pPr>
        <w:numPr>
          <w:ilvl w:val="0"/>
          <w:numId w:val="5"/>
        </w:numPr>
        <w:spacing w:line="360" w:lineRule="auto"/>
        <w:contextualSpacing/>
        <w:rPr>
          <w:rFonts w:eastAsia="Calibri" w:cs="Times New Roman"/>
          <w:szCs w:val="28"/>
        </w:rPr>
      </w:pPr>
      <w:r w:rsidRPr="00023147">
        <w:rPr>
          <w:rFonts w:eastAsia="Calibri" w:cs="Times New Roman"/>
          <w:szCs w:val="28"/>
        </w:rPr>
        <w:t>Báo cáo tổng số giờ làm việc của một nhân viên trong một khoảng thời gian cụ thể.</w:t>
      </w:r>
    </w:p>
    <w:p w14:paraId="17258047" w14:textId="77777777" w:rsidR="008E63EB" w:rsidRPr="008E63EB" w:rsidRDefault="008E63EB" w:rsidP="00837C14">
      <w:pPr>
        <w:pStyle w:val="Heading2"/>
        <w:spacing w:line="360" w:lineRule="auto"/>
      </w:pPr>
      <w:bookmarkStart w:id="34" w:name="_Toc130804318"/>
      <w:r w:rsidRPr="008E63EB">
        <w:t>Phân tích cơ sở dữ liệu</w:t>
      </w:r>
      <w:bookmarkEnd w:id="34"/>
    </w:p>
    <w:p w14:paraId="0C859D38" w14:textId="6428B964" w:rsidR="008E63EB" w:rsidRDefault="008E63EB" w:rsidP="00837C14">
      <w:pPr>
        <w:pStyle w:val="Heading3"/>
        <w:spacing w:line="360" w:lineRule="auto"/>
      </w:pPr>
      <w:bookmarkStart w:id="35" w:name="_Toc130804319"/>
      <w:r>
        <w:t>Các thực thể, thuộc tính</w:t>
      </w:r>
      <w:bookmarkEnd w:id="35"/>
    </w:p>
    <w:p w14:paraId="095D1DC1" w14:textId="3704BAC3" w:rsidR="008E63EB" w:rsidRPr="008E63EB" w:rsidRDefault="008E63EB" w:rsidP="007B6740">
      <w:pPr>
        <w:pStyle w:val="ListParagraph"/>
        <w:numPr>
          <w:ilvl w:val="0"/>
          <w:numId w:val="7"/>
        </w:numPr>
        <w:spacing w:line="360" w:lineRule="auto"/>
        <w:rPr>
          <w:b/>
        </w:rPr>
      </w:pPr>
      <w:r w:rsidRPr="008E63EB">
        <w:rPr>
          <w:b/>
        </w:rPr>
        <w:t>Các thực thể</w:t>
      </w:r>
    </w:p>
    <w:p w14:paraId="1748F841" w14:textId="4E97FE6B" w:rsidR="008E63EB" w:rsidRDefault="008E63EB" w:rsidP="007B6740">
      <w:pPr>
        <w:pStyle w:val="ListParagraph"/>
        <w:numPr>
          <w:ilvl w:val="0"/>
          <w:numId w:val="6"/>
        </w:numPr>
        <w:spacing w:line="360" w:lineRule="auto"/>
      </w:pPr>
      <w:r>
        <w:lastRenderedPageBreak/>
        <w:t>Một - nhân viên là một thực thể</w:t>
      </w:r>
    </w:p>
    <w:p w14:paraId="6568A3E9" w14:textId="77777777" w:rsidR="008E63EB" w:rsidRDefault="008E63EB" w:rsidP="007B6740">
      <w:pPr>
        <w:pStyle w:val="ListParagraph"/>
        <w:numPr>
          <w:ilvl w:val="0"/>
          <w:numId w:val="6"/>
        </w:numPr>
        <w:spacing w:line="360" w:lineRule="auto"/>
      </w:pPr>
      <w:r>
        <w:t>Tập hợp các nhân viên là tập thực thể</w:t>
      </w:r>
    </w:p>
    <w:p w14:paraId="7A651ABA" w14:textId="77777777" w:rsidR="008E63EB" w:rsidRDefault="008E63EB" w:rsidP="007B6740">
      <w:pPr>
        <w:pStyle w:val="ListParagraph"/>
        <w:numPr>
          <w:ilvl w:val="0"/>
          <w:numId w:val="6"/>
        </w:numPr>
        <w:spacing w:line="360" w:lineRule="auto"/>
      </w:pPr>
      <w:r>
        <w:t>Một phòng ban là một thực thể</w:t>
      </w:r>
    </w:p>
    <w:p w14:paraId="13BF3FCB" w14:textId="77777777" w:rsidR="008E63EB" w:rsidRDefault="008E63EB" w:rsidP="007B6740">
      <w:pPr>
        <w:pStyle w:val="ListParagraph"/>
        <w:numPr>
          <w:ilvl w:val="0"/>
          <w:numId w:val="6"/>
        </w:numPr>
        <w:spacing w:line="360" w:lineRule="auto"/>
      </w:pPr>
      <w:r>
        <w:t>Tập hợp các phòng ban là tập thực thể</w:t>
      </w:r>
    </w:p>
    <w:p w14:paraId="2D82C022" w14:textId="33A5BB52" w:rsidR="008E63EB" w:rsidRDefault="008E63EB" w:rsidP="007B6740">
      <w:pPr>
        <w:pStyle w:val="ListParagraph"/>
        <w:numPr>
          <w:ilvl w:val="0"/>
          <w:numId w:val="6"/>
        </w:numPr>
        <w:spacing w:line="360" w:lineRule="auto"/>
      </w:pPr>
      <w:r>
        <w:t>Một admin là một thực thể</w:t>
      </w:r>
    </w:p>
    <w:p w14:paraId="780FF57A" w14:textId="5C262ECA" w:rsidR="008E63EB" w:rsidRDefault="008E63EB" w:rsidP="007B6740">
      <w:pPr>
        <w:pStyle w:val="ListParagraph"/>
        <w:numPr>
          <w:ilvl w:val="0"/>
          <w:numId w:val="6"/>
        </w:numPr>
        <w:spacing w:line="360" w:lineRule="auto"/>
      </w:pPr>
      <w:r>
        <w:t>Tập hợp các</w:t>
      </w:r>
      <w:r w:rsidRPr="008E63EB">
        <w:t xml:space="preserve"> admin là </w:t>
      </w:r>
      <w:r>
        <w:t>tập</w:t>
      </w:r>
      <w:r w:rsidRPr="008E63EB">
        <w:t xml:space="preserve"> thực thể</w:t>
      </w:r>
    </w:p>
    <w:p w14:paraId="3FDDE4BB" w14:textId="08EFA2AA" w:rsidR="008E63EB" w:rsidRDefault="008E63EB" w:rsidP="007B6740">
      <w:pPr>
        <w:pStyle w:val="ListParagraph"/>
        <w:numPr>
          <w:ilvl w:val="0"/>
          <w:numId w:val="7"/>
        </w:numPr>
        <w:spacing w:line="360" w:lineRule="auto"/>
        <w:rPr>
          <w:b/>
        </w:rPr>
      </w:pPr>
      <w:r w:rsidRPr="008E63EB">
        <w:rPr>
          <w:b/>
        </w:rPr>
        <w:t>Thuộc tính</w:t>
      </w:r>
    </w:p>
    <w:p w14:paraId="3D7D3CEC" w14:textId="77777777" w:rsidR="004F0890" w:rsidRPr="00F475FB" w:rsidRDefault="004F0890" w:rsidP="00837C14">
      <w:pPr>
        <w:spacing w:line="360" w:lineRule="auto"/>
        <w:rPr>
          <w:rFonts w:eastAsia="Calibri" w:cs="Times New Roman"/>
          <w:b/>
          <w:szCs w:val="28"/>
        </w:rPr>
      </w:pPr>
      <w:r w:rsidRPr="00F475FB">
        <w:rPr>
          <w:rFonts w:eastAsia="Calibri" w:cs="Times New Roman"/>
          <w:b/>
          <w:szCs w:val="28"/>
        </w:rPr>
        <w:t>Thực thể employee có các thuộc tính:</w:t>
      </w:r>
    </w:p>
    <w:p w14:paraId="0896FB43" w14:textId="77777777" w:rsidR="004F0890" w:rsidRPr="004F0890" w:rsidRDefault="004F0890" w:rsidP="007B6740">
      <w:pPr>
        <w:numPr>
          <w:ilvl w:val="1"/>
          <w:numId w:val="8"/>
        </w:numPr>
        <w:spacing w:line="360" w:lineRule="auto"/>
        <w:contextualSpacing/>
        <w:rPr>
          <w:rFonts w:eastAsia="Calibri" w:cs="Times New Roman"/>
          <w:szCs w:val="28"/>
        </w:rPr>
      </w:pPr>
      <w:r w:rsidRPr="004F0890">
        <w:rPr>
          <w:rFonts w:eastAsia="Calibri" w:cs="Times New Roman"/>
          <w:szCs w:val="28"/>
        </w:rPr>
        <w:t>id INT,</w:t>
      </w:r>
    </w:p>
    <w:p w14:paraId="2331DE6E" w14:textId="77777777" w:rsidR="004F0890" w:rsidRPr="004F0890" w:rsidRDefault="004F0890" w:rsidP="007B6740">
      <w:pPr>
        <w:numPr>
          <w:ilvl w:val="1"/>
          <w:numId w:val="8"/>
        </w:numPr>
        <w:spacing w:line="360" w:lineRule="auto"/>
        <w:contextualSpacing/>
        <w:rPr>
          <w:rFonts w:eastAsia="Calibri" w:cs="Times New Roman"/>
          <w:szCs w:val="28"/>
        </w:rPr>
      </w:pPr>
      <w:r w:rsidRPr="004F0890">
        <w:rPr>
          <w:rFonts w:eastAsia="Calibri" w:cs="Times New Roman"/>
          <w:szCs w:val="28"/>
        </w:rPr>
        <w:t>employee_code String[200]</w:t>
      </w:r>
    </w:p>
    <w:p w14:paraId="4B2EF86E" w14:textId="77777777" w:rsidR="004F0890" w:rsidRPr="004F0890" w:rsidRDefault="004F0890" w:rsidP="007B6740">
      <w:pPr>
        <w:numPr>
          <w:ilvl w:val="1"/>
          <w:numId w:val="8"/>
        </w:numPr>
        <w:spacing w:line="360" w:lineRule="auto"/>
        <w:contextualSpacing/>
        <w:rPr>
          <w:rFonts w:eastAsia="Calibri" w:cs="Times New Roman"/>
          <w:szCs w:val="28"/>
        </w:rPr>
      </w:pPr>
      <w:r w:rsidRPr="004F0890">
        <w:rPr>
          <w:rFonts w:eastAsia="Calibri" w:cs="Times New Roman"/>
          <w:szCs w:val="28"/>
        </w:rPr>
        <w:t>full_name String[200]</w:t>
      </w:r>
    </w:p>
    <w:p w14:paraId="63FD5EF6" w14:textId="68C97849" w:rsidR="004F0890" w:rsidRDefault="004F0890" w:rsidP="007B6740">
      <w:pPr>
        <w:numPr>
          <w:ilvl w:val="1"/>
          <w:numId w:val="8"/>
        </w:numPr>
        <w:spacing w:line="360" w:lineRule="auto"/>
        <w:contextualSpacing/>
        <w:rPr>
          <w:rFonts w:eastAsia="Calibri" w:cs="Times New Roman"/>
          <w:szCs w:val="28"/>
        </w:rPr>
      </w:pPr>
      <w:r w:rsidRPr="004F0890">
        <w:rPr>
          <w:rFonts w:eastAsia="Calibri" w:cs="Times New Roman"/>
          <w:szCs w:val="28"/>
        </w:rPr>
        <w:t>position String[200]</w:t>
      </w:r>
    </w:p>
    <w:p w14:paraId="14188281" w14:textId="623A0E6B" w:rsidR="00B12447" w:rsidRPr="004F0890" w:rsidRDefault="00B12447" w:rsidP="007B6740">
      <w:pPr>
        <w:numPr>
          <w:ilvl w:val="1"/>
          <w:numId w:val="8"/>
        </w:numPr>
        <w:spacing w:line="360" w:lineRule="auto"/>
        <w:contextualSpacing/>
        <w:rPr>
          <w:rFonts w:eastAsia="Calibri" w:cs="Times New Roman"/>
          <w:szCs w:val="28"/>
        </w:rPr>
      </w:pPr>
      <w:r>
        <w:rPr>
          <w:rFonts w:eastAsia="Calibri" w:cs="Times New Roman"/>
          <w:szCs w:val="28"/>
        </w:rPr>
        <w:t>gender Enum(‘MALE’,’FEMALE’)</w:t>
      </w:r>
    </w:p>
    <w:p w14:paraId="0A30FCC1" w14:textId="77777777" w:rsidR="004F0890" w:rsidRPr="004F0890" w:rsidRDefault="004F0890" w:rsidP="007B6740">
      <w:pPr>
        <w:numPr>
          <w:ilvl w:val="1"/>
          <w:numId w:val="8"/>
        </w:numPr>
        <w:spacing w:line="360" w:lineRule="auto"/>
        <w:contextualSpacing/>
        <w:rPr>
          <w:rFonts w:eastAsia="Calibri" w:cs="Times New Roman"/>
          <w:szCs w:val="28"/>
        </w:rPr>
      </w:pPr>
      <w:r w:rsidRPr="004F0890">
        <w:rPr>
          <w:rFonts w:eastAsia="Calibri" w:cs="Times New Roman"/>
          <w:szCs w:val="28"/>
        </w:rPr>
        <w:t>age INT</w:t>
      </w:r>
    </w:p>
    <w:p w14:paraId="145D357C" w14:textId="77777777" w:rsidR="004F0890" w:rsidRPr="004F0890" w:rsidRDefault="004F0890" w:rsidP="007B6740">
      <w:pPr>
        <w:numPr>
          <w:ilvl w:val="1"/>
          <w:numId w:val="8"/>
        </w:numPr>
        <w:spacing w:line="360" w:lineRule="auto"/>
        <w:contextualSpacing/>
        <w:rPr>
          <w:rFonts w:eastAsia="Calibri" w:cs="Times New Roman"/>
          <w:szCs w:val="28"/>
        </w:rPr>
      </w:pPr>
      <w:r w:rsidRPr="004F0890">
        <w:rPr>
          <w:rFonts w:eastAsia="Calibri" w:cs="Times New Roman"/>
          <w:szCs w:val="28"/>
        </w:rPr>
        <w:t>phone String[200]</w:t>
      </w:r>
    </w:p>
    <w:p w14:paraId="56D98075" w14:textId="77777777" w:rsidR="004F0890" w:rsidRPr="004F0890" w:rsidRDefault="004F0890" w:rsidP="007B6740">
      <w:pPr>
        <w:numPr>
          <w:ilvl w:val="1"/>
          <w:numId w:val="8"/>
        </w:numPr>
        <w:spacing w:line="360" w:lineRule="auto"/>
        <w:contextualSpacing/>
        <w:rPr>
          <w:rFonts w:eastAsia="Calibri" w:cs="Times New Roman"/>
          <w:szCs w:val="28"/>
        </w:rPr>
      </w:pPr>
      <w:r w:rsidRPr="004F0890">
        <w:rPr>
          <w:rFonts w:eastAsia="Calibri" w:cs="Times New Roman"/>
          <w:szCs w:val="28"/>
        </w:rPr>
        <w:t>email String[200]</w:t>
      </w:r>
    </w:p>
    <w:p w14:paraId="7121DAFF" w14:textId="77777777" w:rsidR="004F0890" w:rsidRPr="004F0890" w:rsidRDefault="004F0890" w:rsidP="007B6740">
      <w:pPr>
        <w:numPr>
          <w:ilvl w:val="1"/>
          <w:numId w:val="8"/>
        </w:numPr>
        <w:spacing w:line="360" w:lineRule="auto"/>
        <w:contextualSpacing/>
        <w:rPr>
          <w:rFonts w:eastAsia="Calibri" w:cs="Times New Roman"/>
          <w:szCs w:val="28"/>
        </w:rPr>
      </w:pPr>
      <w:r w:rsidRPr="004F0890">
        <w:rPr>
          <w:rFonts w:eastAsia="Calibri" w:cs="Times New Roman"/>
          <w:szCs w:val="28"/>
        </w:rPr>
        <w:t>salary FLOAT</w:t>
      </w:r>
    </w:p>
    <w:p w14:paraId="3ADB6851" w14:textId="5CAD406F" w:rsidR="004F0890" w:rsidRPr="004F0890" w:rsidRDefault="004F0890" w:rsidP="007B6740">
      <w:pPr>
        <w:numPr>
          <w:ilvl w:val="1"/>
          <w:numId w:val="8"/>
        </w:numPr>
        <w:spacing w:line="360" w:lineRule="auto"/>
        <w:contextualSpacing/>
        <w:rPr>
          <w:rFonts w:eastAsia="Calibri" w:cs="Times New Roman"/>
          <w:szCs w:val="28"/>
        </w:rPr>
      </w:pPr>
      <w:r w:rsidRPr="004F0890">
        <w:rPr>
          <w:rFonts w:eastAsia="Calibri" w:cs="Times New Roman"/>
          <w:szCs w:val="28"/>
        </w:rPr>
        <w:t>tax FLOAT</w:t>
      </w:r>
    </w:p>
    <w:p w14:paraId="0E3DB2B0" w14:textId="77777777" w:rsidR="004F0890" w:rsidRPr="004F0890" w:rsidRDefault="004F0890" w:rsidP="007B6740">
      <w:pPr>
        <w:numPr>
          <w:ilvl w:val="1"/>
          <w:numId w:val="8"/>
        </w:numPr>
        <w:spacing w:line="360" w:lineRule="auto"/>
        <w:contextualSpacing/>
        <w:rPr>
          <w:rFonts w:eastAsia="Calibri" w:cs="Times New Roman"/>
          <w:szCs w:val="28"/>
        </w:rPr>
      </w:pPr>
      <w:r w:rsidRPr="004F0890">
        <w:rPr>
          <w:rFonts w:eastAsia="Calibri" w:cs="Times New Roman"/>
          <w:szCs w:val="28"/>
        </w:rPr>
        <w:t>hire_date DATE</w:t>
      </w:r>
    </w:p>
    <w:p w14:paraId="6FFCB372" w14:textId="77777777" w:rsidR="004F0890" w:rsidRPr="004F0890" w:rsidRDefault="004F0890" w:rsidP="007B6740">
      <w:pPr>
        <w:numPr>
          <w:ilvl w:val="1"/>
          <w:numId w:val="8"/>
        </w:numPr>
        <w:spacing w:line="360" w:lineRule="auto"/>
        <w:contextualSpacing/>
        <w:rPr>
          <w:rFonts w:eastAsia="Calibri" w:cs="Times New Roman"/>
          <w:szCs w:val="28"/>
        </w:rPr>
      </w:pPr>
      <w:r w:rsidRPr="004F0890">
        <w:rPr>
          <w:rFonts w:eastAsia="Calibri" w:cs="Times New Roman"/>
          <w:szCs w:val="28"/>
        </w:rPr>
        <w:t>end_date DATE</w:t>
      </w:r>
    </w:p>
    <w:p w14:paraId="4C7D0E61" w14:textId="0FF3D777" w:rsidR="004F0890" w:rsidRPr="00F475FB" w:rsidRDefault="004F0890" w:rsidP="00837C14">
      <w:pPr>
        <w:spacing w:line="360" w:lineRule="auto"/>
        <w:rPr>
          <w:rFonts w:eastAsia="Calibri" w:cs="Times New Roman"/>
          <w:b/>
          <w:szCs w:val="28"/>
        </w:rPr>
      </w:pPr>
      <w:r w:rsidRPr="00F475FB">
        <w:rPr>
          <w:rFonts w:eastAsia="Calibri" w:cs="Times New Roman"/>
          <w:b/>
          <w:szCs w:val="28"/>
        </w:rPr>
        <w:t>Thực thể department có các thuộc tính:</w:t>
      </w:r>
    </w:p>
    <w:p w14:paraId="189DAF66" w14:textId="794DE076" w:rsidR="004F0890" w:rsidRPr="00837C14" w:rsidRDefault="004F0890" w:rsidP="007B6740">
      <w:pPr>
        <w:pStyle w:val="ListParagraph"/>
        <w:numPr>
          <w:ilvl w:val="0"/>
          <w:numId w:val="11"/>
        </w:numPr>
        <w:spacing w:line="360" w:lineRule="auto"/>
        <w:rPr>
          <w:rFonts w:eastAsia="Calibri" w:cs="Times New Roman"/>
          <w:szCs w:val="28"/>
        </w:rPr>
      </w:pPr>
      <w:r w:rsidRPr="004F0890">
        <w:rPr>
          <w:rFonts w:eastAsia="Calibri" w:cs="Times New Roman"/>
          <w:szCs w:val="28"/>
        </w:rPr>
        <w:t>id INT</w:t>
      </w:r>
      <w:r w:rsidRPr="00837C14">
        <w:rPr>
          <w:rFonts w:eastAsia="Calibri" w:cs="Times New Roman"/>
          <w:szCs w:val="28"/>
        </w:rPr>
        <w:t>,</w:t>
      </w:r>
    </w:p>
    <w:p w14:paraId="749D83B7" w14:textId="77777777" w:rsidR="004F0890" w:rsidRPr="004F0890" w:rsidRDefault="004F0890" w:rsidP="007B6740">
      <w:pPr>
        <w:numPr>
          <w:ilvl w:val="0"/>
          <w:numId w:val="9"/>
        </w:numPr>
        <w:spacing w:line="360" w:lineRule="auto"/>
        <w:contextualSpacing/>
        <w:rPr>
          <w:rFonts w:eastAsia="Calibri" w:cs="Times New Roman"/>
          <w:szCs w:val="28"/>
        </w:rPr>
      </w:pPr>
      <w:r w:rsidRPr="004F0890">
        <w:rPr>
          <w:rFonts w:eastAsia="Calibri" w:cs="Times New Roman"/>
          <w:szCs w:val="28"/>
        </w:rPr>
        <w:t>department_name String[200]</w:t>
      </w:r>
    </w:p>
    <w:p w14:paraId="59D2F392" w14:textId="77777777" w:rsidR="004F0890" w:rsidRPr="004F0890" w:rsidRDefault="004F0890" w:rsidP="007B6740">
      <w:pPr>
        <w:numPr>
          <w:ilvl w:val="0"/>
          <w:numId w:val="9"/>
        </w:numPr>
        <w:spacing w:line="360" w:lineRule="auto"/>
        <w:contextualSpacing/>
        <w:rPr>
          <w:rFonts w:eastAsia="Calibri" w:cs="Times New Roman"/>
          <w:szCs w:val="28"/>
        </w:rPr>
      </w:pPr>
      <w:r w:rsidRPr="004F0890">
        <w:rPr>
          <w:rFonts w:eastAsia="Calibri" w:cs="Times New Roman"/>
          <w:szCs w:val="28"/>
        </w:rPr>
        <w:t>address String[200]</w:t>
      </w:r>
    </w:p>
    <w:p w14:paraId="0CD71E0E" w14:textId="77777777" w:rsidR="004F0890" w:rsidRPr="004F0890" w:rsidRDefault="004F0890" w:rsidP="00837C14">
      <w:pPr>
        <w:spacing w:line="360" w:lineRule="auto"/>
        <w:rPr>
          <w:rFonts w:eastAsia="Calibri" w:cs="Times New Roman"/>
          <w:szCs w:val="28"/>
        </w:rPr>
      </w:pPr>
      <w:r w:rsidRPr="00F475FB">
        <w:rPr>
          <w:rFonts w:eastAsia="Calibri" w:cs="Times New Roman"/>
          <w:b/>
          <w:szCs w:val="28"/>
        </w:rPr>
        <w:t>Thực thể admin có các thuộc tính</w:t>
      </w:r>
      <w:r w:rsidRPr="004F0890">
        <w:rPr>
          <w:rFonts w:eastAsia="Calibri" w:cs="Times New Roman"/>
          <w:szCs w:val="28"/>
        </w:rPr>
        <w:t>:</w:t>
      </w:r>
    </w:p>
    <w:p w14:paraId="33A8B5C9" w14:textId="77777777" w:rsidR="004F0890" w:rsidRPr="004F0890" w:rsidRDefault="004F0890" w:rsidP="007B6740">
      <w:pPr>
        <w:numPr>
          <w:ilvl w:val="1"/>
          <w:numId w:val="10"/>
        </w:numPr>
        <w:spacing w:line="360" w:lineRule="auto"/>
        <w:contextualSpacing/>
        <w:rPr>
          <w:rFonts w:eastAsia="Calibri" w:cs="Times New Roman"/>
          <w:szCs w:val="28"/>
        </w:rPr>
      </w:pPr>
      <w:r w:rsidRPr="004F0890">
        <w:rPr>
          <w:rFonts w:eastAsia="Calibri" w:cs="Times New Roman"/>
          <w:szCs w:val="28"/>
        </w:rPr>
        <w:t xml:space="preserve">id INT </w:t>
      </w:r>
    </w:p>
    <w:p w14:paraId="6A52AA6C" w14:textId="77777777" w:rsidR="004F0890" w:rsidRPr="004F0890" w:rsidRDefault="004F0890" w:rsidP="007B6740">
      <w:pPr>
        <w:numPr>
          <w:ilvl w:val="1"/>
          <w:numId w:val="10"/>
        </w:numPr>
        <w:spacing w:line="360" w:lineRule="auto"/>
        <w:contextualSpacing/>
        <w:rPr>
          <w:rFonts w:eastAsia="Calibri" w:cs="Times New Roman"/>
          <w:szCs w:val="28"/>
        </w:rPr>
      </w:pPr>
      <w:r w:rsidRPr="004F0890">
        <w:rPr>
          <w:rFonts w:eastAsia="Calibri" w:cs="Times New Roman"/>
          <w:szCs w:val="28"/>
        </w:rPr>
        <w:t>username String[200]</w:t>
      </w:r>
    </w:p>
    <w:p w14:paraId="0060D93D" w14:textId="77777777" w:rsidR="004F0890" w:rsidRPr="004F0890" w:rsidRDefault="004F0890" w:rsidP="007B6740">
      <w:pPr>
        <w:numPr>
          <w:ilvl w:val="1"/>
          <w:numId w:val="10"/>
        </w:numPr>
        <w:spacing w:line="360" w:lineRule="auto"/>
        <w:contextualSpacing/>
        <w:rPr>
          <w:rFonts w:eastAsia="Calibri" w:cs="Times New Roman"/>
          <w:szCs w:val="28"/>
        </w:rPr>
      </w:pPr>
      <w:r w:rsidRPr="004F0890">
        <w:rPr>
          <w:rFonts w:eastAsia="Calibri" w:cs="Times New Roman"/>
          <w:szCs w:val="28"/>
        </w:rPr>
        <w:t>full_name String[200]</w:t>
      </w:r>
    </w:p>
    <w:p w14:paraId="51B58086" w14:textId="19E42F5A" w:rsidR="008E63EB" w:rsidRPr="00837C14" w:rsidRDefault="004F0890" w:rsidP="007B6740">
      <w:pPr>
        <w:numPr>
          <w:ilvl w:val="1"/>
          <w:numId w:val="10"/>
        </w:numPr>
        <w:spacing w:line="360" w:lineRule="auto"/>
        <w:contextualSpacing/>
        <w:rPr>
          <w:rFonts w:eastAsia="Calibri" w:cs="Times New Roman"/>
          <w:szCs w:val="28"/>
        </w:rPr>
      </w:pPr>
      <w:r w:rsidRPr="004F0890">
        <w:rPr>
          <w:rFonts w:eastAsia="Calibri" w:cs="Times New Roman"/>
          <w:szCs w:val="28"/>
        </w:rPr>
        <w:lastRenderedPageBreak/>
        <w:t>password String[200]</w:t>
      </w:r>
    </w:p>
    <w:p w14:paraId="7CED1EF1" w14:textId="669D416A" w:rsidR="008E63EB" w:rsidRPr="00837C14" w:rsidRDefault="008E63EB" w:rsidP="00837C14">
      <w:pPr>
        <w:pStyle w:val="Heading3"/>
        <w:spacing w:line="360" w:lineRule="auto"/>
        <w:rPr>
          <w:szCs w:val="28"/>
        </w:rPr>
      </w:pPr>
      <w:bookmarkStart w:id="36" w:name="_Toc130804320"/>
      <w:r w:rsidRPr="00837C14">
        <w:rPr>
          <w:szCs w:val="28"/>
        </w:rPr>
        <w:t>Mối quan hệ của các thực thể</w:t>
      </w:r>
      <w:bookmarkEnd w:id="36"/>
    </w:p>
    <w:p w14:paraId="39E375AC" w14:textId="74DFED09" w:rsidR="004F0890" w:rsidRPr="00837C14" w:rsidRDefault="004F0890" w:rsidP="00837C14">
      <w:pPr>
        <w:spacing w:line="360" w:lineRule="auto"/>
        <w:rPr>
          <w:szCs w:val="28"/>
        </w:rPr>
      </w:pPr>
      <w:r w:rsidRPr="00837C14">
        <w:rPr>
          <w:szCs w:val="28"/>
        </w:rPr>
        <w:t>Quan hệ là sự liên kết giữa hai hay nhiều tập thực thể.</w:t>
      </w:r>
    </w:p>
    <w:p w14:paraId="4D957851" w14:textId="6A839BE1" w:rsidR="004F0890" w:rsidRPr="00837C14" w:rsidRDefault="004F0890" w:rsidP="00837C14">
      <w:pPr>
        <w:spacing w:line="360" w:lineRule="auto"/>
        <w:rPr>
          <w:szCs w:val="28"/>
        </w:rPr>
      </w:pPr>
      <w:r w:rsidRPr="00837C14">
        <w:rPr>
          <w:szCs w:val="28"/>
        </w:rPr>
        <w:t xml:space="preserve">Trong trường hợp này là giữa tập thực thể </w:t>
      </w:r>
      <w:r w:rsidR="006235A5" w:rsidRPr="00837C14">
        <w:rPr>
          <w:szCs w:val="28"/>
        </w:rPr>
        <w:t>nhân viên và phòng ban</w:t>
      </w:r>
      <w:r w:rsidRPr="00837C14">
        <w:rPr>
          <w:szCs w:val="28"/>
        </w:rPr>
        <w:t xml:space="preserve"> có các liên kết như sau:</w:t>
      </w:r>
    </w:p>
    <w:p w14:paraId="6C75B33A" w14:textId="77777777" w:rsidR="004F0890" w:rsidRPr="00837C14" w:rsidRDefault="004F0890" w:rsidP="007B6740">
      <w:pPr>
        <w:pStyle w:val="ListParagraph"/>
        <w:numPr>
          <w:ilvl w:val="0"/>
          <w:numId w:val="12"/>
        </w:numPr>
        <w:spacing w:line="360" w:lineRule="auto"/>
        <w:rPr>
          <w:szCs w:val="28"/>
        </w:rPr>
      </w:pPr>
      <w:r w:rsidRPr="00837C14">
        <w:rPr>
          <w:szCs w:val="28"/>
        </w:rPr>
        <w:t>Một phòng ban thì có thể có 1 hoặc nhiều nhân viên.</w:t>
      </w:r>
    </w:p>
    <w:p w14:paraId="78671166" w14:textId="6BE4E6B0" w:rsidR="004F0890" w:rsidRPr="00837C14" w:rsidRDefault="004F0890" w:rsidP="007B6740">
      <w:pPr>
        <w:pStyle w:val="ListParagraph"/>
        <w:numPr>
          <w:ilvl w:val="0"/>
          <w:numId w:val="12"/>
        </w:numPr>
        <w:spacing w:line="360" w:lineRule="auto"/>
        <w:rPr>
          <w:szCs w:val="28"/>
        </w:rPr>
      </w:pPr>
      <w:r w:rsidRPr="00837C14">
        <w:rPr>
          <w:szCs w:val="28"/>
        </w:rPr>
        <w:t>Một phòng ban có một nhân viên làm trưởng phòng.</w:t>
      </w:r>
    </w:p>
    <w:p w14:paraId="061DB1F1" w14:textId="19EF4F66" w:rsidR="00023147" w:rsidRPr="00837C14" w:rsidRDefault="008E63EB" w:rsidP="00837C14">
      <w:pPr>
        <w:pStyle w:val="Heading3"/>
        <w:spacing w:line="360" w:lineRule="auto"/>
        <w:rPr>
          <w:szCs w:val="28"/>
        </w:rPr>
      </w:pPr>
      <w:bookmarkStart w:id="37" w:name="_Toc130804321"/>
      <w:r w:rsidRPr="00837C14">
        <w:rPr>
          <w:szCs w:val="28"/>
        </w:rPr>
        <w:t>ERD</w:t>
      </w:r>
      <w:bookmarkEnd w:id="37"/>
    </w:p>
    <w:p w14:paraId="0CC5AE2F" w14:textId="77777777" w:rsidR="006235A5" w:rsidRPr="00837C14" w:rsidRDefault="006235A5" w:rsidP="00837C14">
      <w:pPr>
        <w:spacing w:line="360" w:lineRule="auto"/>
        <w:rPr>
          <w:szCs w:val="28"/>
        </w:rPr>
      </w:pPr>
    </w:p>
    <w:p w14:paraId="3C40291E" w14:textId="67C807F9" w:rsidR="00023147" w:rsidRDefault="00655F4C" w:rsidP="00837C14">
      <w:pPr>
        <w:spacing w:line="360" w:lineRule="auto"/>
        <w:rPr>
          <w:rFonts w:eastAsia="Calibri" w:cs="Times New Roman"/>
          <w:szCs w:val="28"/>
        </w:rPr>
      </w:pPr>
      <w:r>
        <w:rPr>
          <w:noProof/>
        </w:rPr>
        <w:drawing>
          <wp:inline distT="0" distB="0" distL="0" distR="0" wp14:anchorId="1D210010" wp14:editId="027C27D1">
            <wp:extent cx="5580380" cy="3140710"/>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2855" cy="3142103"/>
                    </a:xfrm>
                    <a:prstGeom prst="rect">
                      <a:avLst/>
                    </a:prstGeom>
                  </pic:spPr>
                </pic:pic>
              </a:graphicData>
            </a:graphic>
          </wp:inline>
        </w:drawing>
      </w:r>
    </w:p>
    <w:p w14:paraId="7FE6C46E" w14:textId="79ECCBD5" w:rsidR="00C74F78" w:rsidRDefault="00C82197" w:rsidP="00C82197">
      <w:pPr>
        <w:pStyle w:val="Caption"/>
        <w:rPr>
          <w:rFonts w:eastAsia="Calibri" w:cs="Times New Roman"/>
          <w:szCs w:val="28"/>
        </w:rPr>
      </w:pPr>
      <w:bookmarkStart w:id="38" w:name="_Toc130804222"/>
      <w:r>
        <w:t xml:space="preserve">Hình </w:t>
      </w:r>
      <w:fldSimple w:instr=" STYLEREF 1 \s ">
        <w:r w:rsidR="00AC3EF9">
          <w:rPr>
            <w:noProof/>
          </w:rPr>
          <w:t>2</w:t>
        </w:r>
      </w:fldSimple>
      <w:r w:rsidR="00AC3EF9">
        <w:t>.</w:t>
      </w:r>
      <w:fldSimple w:instr=" SEQ Hình \* ARABIC \s 1 ">
        <w:r w:rsidR="00AC3EF9">
          <w:rPr>
            <w:noProof/>
          </w:rPr>
          <w:t>1</w:t>
        </w:r>
      </w:fldSimple>
      <w:r>
        <w:t>: Sơ đồ ERD</w:t>
      </w:r>
      <w:bookmarkEnd w:id="38"/>
    </w:p>
    <w:p w14:paraId="31D8953E" w14:textId="5D026CFB" w:rsidR="006235A5" w:rsidRDefault="006235A5" w:rsidP="00837C14">
      <w:pPr>
        <w:pStyle w:val="Heading3"/>
        <w:spacing w:line="360" w:lineRule="auto"/>
      </w:pPr>
      <w:bookmarkStart w:id="39" w:name="_Toc130804322"/>
      <w:r w:rsidRPr="006235A5">
        <w:lastRenderedPageBreak/>
        <w:t>Sơ đồ DB</w:t>
      </w:r>
      <w:bookmarkEnd w:id="39"/>
    </w:p>
    <w:p w14:paraId="411BB558" w14:textId="5BCC9625" w:rsidR="00947591" w:rsidRDefault="00947591" w:rsidP="00947591">
      <w:r>
        <w:rPr>
          <w:noProof/>
        </w:rPr>
        <w:drawing>
          <wp:inline distT="0" distB="0" distL="0" distR="0" wp14:anchorId="5FBA9558" wp14:editId="14004137">
            <wp:extent cx="5105400" cy="4276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400" cy="4276725"/>
                    </a:xfrm>
                    <a:prstGeom prst="rect">
                      <a:avLst/>
                    </a:prstGeom>
                  </pic:spPr>
                </pic:pic>
              </a:graphicData>
            </a:graphic>
          </wp:inline>
        </w:drawing>
      </w:r>
    </w:p>
    <w:p w14:paraId="52A8EA8C" w14:textId="791B511D" w:rsidR="00C82197" w:rsidRPr="00947591" w:rsidRDefault="00C82197" w:rsidP="00C82197">
      <w:pPr>
        <w:pStyle w:val="Caption"/>
      </w:pPr>
      <w:bookmarkStart w:id="40" w:name="_Toc130804223"/>
      <w:r>
        <w:t xml:space="preserve">Hình </w:t>
      </w:r>
      <w:fldSimple w:instr=" STYLEREF 1 \s ">
        <w:r w:rsidR="00AC3EF9">
          <w:rPr>
            <w:noProof/>
          </w:rPr>
          <w:t>2</w:t>
        </w:r>
      </w:fldSimple>
      <w:r w:rsidR="00AC3EF9">
        <w:t>.</w:t>
      </w:r>
      <w:fldSimple w:instr=" SEQ Hình \* ARABIC \s 1 ">
        <w:r w:rsidR="00AC3EF9">
          <w:rPr>
            <w:noProof/>
          </w:rPr>
          <w:t>2</w:t>
        </w:r>
      </w:fldSimple>
      <w:r>
        <w:t>: Sơ đồ DB</w:t>
      </w:r>
      <w:bookmarkEnd w:id="40"/>
    </w:p>
    <w:p w14:paraId="5D43E1F5" w14:textId="08C60963" w:rsidR="00A92218" w:rsidRDefault="00A57AE5" w:rsidP="006235A5">
      <w:pPr>
        <w:pStyle w:val="Heading1"/>
      </w:pPr>
      <w:bookmarkStart w:id="41" w:name="_Toc130804324"/>
      <w:bookmarkStart w:id="42" w:name="_GoBack"/>
      <w:bookmarkEnd w:id="42"/>
      <w:r>
        <w:rPr>
          <w:rStyle w:val="fontstyle21"/>
          <w:rFonts w:ascii="Times New Roman" w:hAnsi="Times New Roman"/>
          <w:color w:val="auto"/>
          <w:sz w:val="28"/>
          <w:szCs w:val="32"/>
        </w:rPr>
        <w:lastRenderedPageBreak/>
        <w:t xml:space="preserve">KẾT </w:t>
      </w:r>
      <w:bookmarkEnd w:id="26"/>
      <w:bookmarkEnd w:id="27"/>
      <w:r w:rsidR="006235A5">
        <w:rPr>
          <w:rStyle w:val="fontstyle21"/>
          <w:rFonts w:ascii="Times New Roman" w:hAnsi="Times New Roman"/>
          <w:color w:val="auto"/>
          <w:sz w:val="28"/>
          <w:szCs w:val="32"/>
        </w:rPr>
        <w:t>LUẬN</w:t>
      </w:r>
      <w:bookmarkEnd w:id="41"/>
    </w:p>
    <w:p w14:paraId="60329C1E" w14:textId="416D2197" w:rsidR="00A92218" w:rsidRDefault="006235A5" w:rsidP="006235A5">
      <w:pPr>
        <w:pStyle w:val="Heading2"/>
        <w:rPr>
          <w:lang w:val="vi-VN"/>
        </w:rPr>
      </w:pPr>
      <w:bookmarkStart w:id="43" w:name="_Toc130804325"/>
      <w:r w:rsidRPr="006235A5">
        <w:rPr>
          <w:lang w:val="vi-VN"/>
        </w:rPr>
        <w:t>Kết quả đạt được và kiểm thử phần mềm</w:t>
      </w:r>
      <w:bookmarkEnd w:id="43"/>
    </w:p>
    <w:p w14:paraId="12AE6CC2" w14:textId="1125716B" w:rsidR="00F9473E" w:rsidRDefault="00F9473E" w:rsidP="00F9473E">
      <w:pPr>
        <w:rPr>
          <w:b/>
        </w:rPr>
      </w:pPr>
      <w:r w:rsidRPr="00F9473E">
        <w:rPr>
          <w:b/>
          <w:noProof/>
        </w:rPr>
        <mc:AlternateContent>
          <mc:Choice Requires="wpg">
            <w:drawing>
              <wp:anchor distT="0" distB="0" distL="114300" distR="114300" simplePos="0" relativeHeight="251652096" behindDoc="0" locked="0" layoutInCell="1" allowOverlap="1" wp14:anchorId="7E3A6181" wp14:editId="227424BF">
                <wp:simplePos x="0" y="0"/>
                <wp:positionH relativeFrom="column">
                  <wp:posOffset>-3175</wp:posOffset>
                </wp:positionH>
                <wp:positionV relativeFrom="paragraph">
                  <wp:posOffset>248920</wp:posOffset>
                </wp:positionV>
                <wp:extent cx="5505450" cy="292227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5505450" cy="2922270"/>
                          <a:chOff x="0" y="0"/>
                          <a:chExt cx="5505450" cy="2922270"/>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752725" y="123825"/>
                            <a:ext cx="2752725" cy="2792730"/>
                          </a:xfrm>
                          <a:prstGeom prst="rect">
                            <a:avLst/>
                          </a:prstGeom>
                        </pic:spPr>
                      </pic:pic>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533650" cy="2922270"/>
                          </a:xfrm>
                          <a:prstGeom prst="rect">
                            <a:avLst/>
                          </a:prstGeom>
                        </pic:spPr>
                      </pic:pic>
                    </wpg:wgp>
                  </a:graphicData>
                </a:graphic>
              </wp:anchor>
            </w:drawing>
          </mc:Choice>
          <mc:Fallback>
            <w:pict>
              <v:group w14:anchorId="1D3D66EB" id="Group 5" o:spid="_x0000_s1026" style="position:absolute;margin-left:-.25pt;margin-top:19.6pt;width:433.5pt;height:230.1pt;z-index:251652096" coordsize="55054,29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7527;top:1238;width:27527;height:27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">
                  <v:imagedata r:id="rId14" o:title=""/>
                  <v:path arrowok="t"/>
                </v:shape>
                <v:shape id="Picture 1" o:spid="_x0000_s1028" type="#_x0000_t75" style="position:absolute;width:25336;height:29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">
                  <v:imagedata r:id="rId15" o:title=""/>
                  <v:path arrowok="t"/>
                </v:shape>
                <w10:wrap type="topAndBottom"/>
              </v:group>
            </w:pict>
          </mc:Fallback>
        </mc:AlternateContent>
      </w:r>
      <w:r w:rsidRPr="00F9473E">
        <w:rPr>
          <w:b/>
        </w:rPr>
        <w:t>Giao diện màn hình chính:</w:t>
      </w:r>
    </w:p>
    <w:p w14:paraId="3633167A" w14:textId="146B8B3D" w:rsidR="004F46DB" w:rsidRDefault="00C82197" w:rsidP="00C82197">
      <w:pPr>
        <w:pStyle w:val="Caption"/>
        <w:rPr>
          <w:b/>
        </w:rPr>
      </w:pPr>
      <w:bookmarkStart w:id="44" w:name="_Toc130804224"/>
      <w:r>
        <w:t xml:space="preserve">Hình </w:t>
      </w:r>
      <w:fldSimple w:instr=" STYLEREF 1 \s ">
        <w:r w:rsidR="00AC3EF9">
          <w:rPr>
            <w:noProof/>
          </w:rPr>
          <w:t>3</w:t>
        </w:r>
      </w:fldSimple>
      <w:r w:rsidR="00AC3EF9">
        <w:t>.</w:t>
      </w:r>
      <w:fldSimple w:instr=" SEQ Hình \* ARABIC \s 1 ">
        <w:r w:rsidR="00AC3EF9">
          <w:rPr>
            <w:noProof/>
          </w:rPr>
          <w:t>1</w:t>
        </w:r>
      </w:fldSimple>
      <w:r>
        <w:t>: Giao diện màn hình chính.</w:t>
      </w:r>
      <w:bookmarkEnd w:id="44"/>
    </w:p>
    <w:p w14:paraId="1913E601" w14:textId="64D97F64" w:rsidR="004A650D" w:rsidRPr="004F46DB" w:rsidRDefault="004F46DB" w:rsidP="004A650D">
      <w:pPr>
        <w:rPr>
          <w:b/>
        </w:rPr>
      </w:pPr>
      <w:r>
        <w:rPr>
          <w:b/>
        </w:rPr>
        <w:t>Employee</w:t>
      </w:r>
    </w:p>
    <w:p w14:paraId="556D50B1" w14:textId="06F8FC78" w:rsidR="008503CD" w:rsidRPr="008503CD" w:rsidRDefault="00C82197" w:rsidP="00C74F78">
      <w:pPr>
        <w:pStyle w:val="ListParagraph"/>
        <w:numPr>
          <w:ilvl w:val="0"/>
          <w:numId w:val="26"/>
        </w:numPr>
        <w:ind w:left="0" w:firstLine="0"/>
        <w:rPr>
          <w:b/>
        </w:rPr>
      </w:pPr>
      <w:r>
        <w:rPr>
          <w:b/>
          <w:noProof/>
        </w:rPr>
        <mc:AlternateContent>
          <mc:Choice Requires="wpg">
            <w:drawing>
              <wp:anchor distT="0" distB="0" distL="114300" distR="114300" simplePos="0" relativeHeight="251661312" behindDoc="0" locked="0" layoutInCell="1" allowOverlap="1" wp14:anchorId="04EDDE92" wp14:editId="172C3759">
                <wp:simplePos x="0" y="0"/>
                <wp:positionH relativeFrom="column">
                  <wp:posOffset>-3175</wp:posOffset>
                </wp:positionH>
                <wp:positionV relativeFrom="paragraph">
                  <wp:posOffset>310515</wp:posOffset>
                </wp:positionV>
                <wp:extent cx="4958080" cy="3533775"/>
                <wp:effectExtent l="0" t="0" r="0" b="9525"/>
                <wp:wrapTopAndBottom/>
                <wp:docPr id="44" name="Group 44"/>
                <wp:cNvGraphicFramePr/>
                <a:graphic xmlns:a="http://schemas.openxmlformats.org/drawingml/2006/main">
                  <a:graphicData uri="http://schemas.microsoft.com/office/word/2010/wordprocessingGroup">
                    <wpg:wgp>
                      <wpg:cNvGrpSpPr/>
                      <wpg:grpSpPr>
                        <a:xfrm>
                          <a:off x="0" y="0"/>
                          <a:ext cx="4958080" cy="3533775"/>
                          <a:chOff x="0" y="0"/>
                          <a:chExt cx="5200650" cy="4021455"/>
                        </a:xfrm>
                      </wpg:grpSpPr>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00650" cy="1864360"/>
                          </a:xfrm>
                          <a:prstGeom prst="rect">
                            <a:avLst/>
                          </a:prstGeom>
                        </pic:spPr>
                      </pic:pic>
                      <pic:pic xmlns:pic="http://schemas.openxmlformats.org/drawingml/2006/picture">
                        <pic:nvPicPr>
                          <pic:cNvPr id="7"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485775" y="1981200"/>
                            <a:ext cx="4418965" cy="20402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A1526A7" id="Group 44" o:spid="_x0000_s1026" style="position:absolute;margin-left:-.25pt;margin-top:24.45pt;width:390.4pt;height:278.25pt;z-index:251661312;mso-width-relative:margin;mso-height-relative:margin" coordsize="52006,40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">
                <v:shape id="Picture 6" o:spid="_x0000_s1027" type="#_x0000_t75" style="position:absolute;width:52006;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">
                  <v:imagedata r:id="rId18" o:title=""/>
                  <v:path arrowok="t"/>
                </v:shape>
                <v:shape id="Picture 7" o:spid="_x0000_s1028" type="#_x0000_t75" style="position:absolute;left:4857;top:19812;width:44190;height:20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">
                  <v:imagedata r:id="rId19" o:title=""/>
                  <v:path arrowok="t"/>
                </v:shape>
                <w10:wrap type="topAndBottom"/>
              </v:group>
            </w:pict>
          </mc:Fallback>
        </mc:AlternateContent>
      </w:r>
      <w:r w:rsidR="00F9473E" w:rsidRPr="00F9473E">
        <w:rPr>
          <w:b/>
        </w:rPr>
        <w:t>Show All Employee</w:t>
      </w:r>
    </w:p>
    <w:p w14:paraId="4735735F" w14:textId="228FE766" w:rsidR="00F9473E" w:rsidRPr="00F9473E" w:rsidRDefault="00C82197" w:rsidP="00C82197">
      <w:pPr>
        <w:pStyle w:val="Caption"/>
        <w:rPr>
          <w:b/>
        </w:rPr>
      </w:pPr>
      <w:bookmarkStart w:id="45" w:name="_Toc130804225"/>
      <w:r>
        <w:t xml:space="preserve">Hình </w:t>
      </w:r>
      <w:fldSimple w:instr=" STYLEREF 1 \s ">
        <w:r w:rsidR="00AC3EF9">
          <w:rPr>
            <w:noProof/>
          </w:rPr>
          <w:t>3</w:t>
        </w:r>
      </w:fldSimple>
      <w:r w:rsidR="00AC3EF9">
        <w:t>.</w:t>
      </w:r>
      <w:fldSimple w:instr=" SEQ Hình \* ARABIC \s 1 ">
        <w:r w:rsidR="00AC3EF9">
          <w:rPr>
            <w:noProof/>
          </w:rPr>
          <w:t>2</w:t>
        </w:r>
      </w:fldSimple>
      <w:r>
        <w:t>: Show all employee.</w:t>
      </w:r>
      <w:bookmarkEnd w:id="45"/>
    </w:p>
    <w:p w14:paraId="0915450E" w14:textId="610AF47C" w:rsidR="00F9473E" w:rsidRDefault="00F9473E" w:rsidP="00F9473E">
      <w:pPr>
        <w:pStyle w:val="ListParagraph"/>
        <w:rPr>
          <w:b/>
        </w:rPr>
      </w:pPr>
    </w:p>
    <w:p w14:paraId="7C521E46" w14:textId="7C6619C7" w:rsidR="008503CD" w:rsidRPr="00F9473E" w:rsidRDefault="00322484" w:rsidP="00C74F78">
      <w:pPr>
        <w:pStyle w:val="ListParagraph"/>
        <w:numPr>
          <w:ilvl w:val="0"/>
          <w:numId w:val="26"/>
        </w:numPr>
        <w:ind w:left="0" w:firstLine="0"/>
        <w:rPr>
          <w:b/>
        </w:rPr>
      </w:pPr>
      <w:r>
        <w:rPr>
          <w:b/>
          <w:noProof/>
        </w:rPr>
        <mc:AlternateContent>
          <mc:Choice Requires="wpg">
            <w:drawing>
              <wp:anchor distT="0" distB="0" distL="114300" distR="114300" simplePos="0" relativeHeight="251659264" behindDoc="0" locked="0" layoutInCell="1" allowOverlap="1" wp14:anchorId="73F7DB34" wp14:editId="44321D2C">
                <wp:simplePos x="0" y="0"/>
                <wp:positionH relativeFrom="column">
                  <wp:posOffset>482600</wp:posOffset>
                </wp:positionH>
                <wp:positionV relativeFrom="paragraph">
                  <wp:posOffset>356870</wp:posOffset>
                </wp:positionV>
                <wp:extent cx="4368165" cy="6504305"/>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4368165" cy="6504305"/>
                          <a:chOff x="0" y="0"/>
                          <a:chExt cx="4368165" cy="6504305"/>
                        </a:xfrm>
                      </wpg:grpSpPr>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181100" y="0"/>
                            <a:ext cx="1743075" cy="3642360"/>
                          </a:xfrm>
                          <a:prstGeom prst="rect">
                            <a:avLst/>
                          </a:prstGeom>
                        </pic:spPr>
                      </pic:pic>
                      <pic:pic xmlns:pic="http://schemas.openxmlformats.org/drawingml/2006/picture">
                        <pic:nvPicPr>
                          <pic:cNvPr id="9" name="Picture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3810000"/>
                            <a:ext cx="4368165" cy="2694305"/>
                          </a:xfrm>
                          <a:prstGeom prst="rect">
                            <a:avLst/>
                          </a:prstGeom>
                        </pic:spPr>
                      </pic:pic>
                    </wpg:wgp>
                  </a:graphicData>
                </a:graphic>
              </wp:anchor>
            </w:drawing>
          </mc:Choice>
          <mc:Fallback>
            <w:pict>
              <v:group w14:anchorId="5522D937" id="Group 12" o:spid="_x0000_s1026" style="position:absolute;margin-left:38pt;margin-top:28.1pt;width:343.95pt;height:512.15pt;z-index:251659264" coordsize="43681,65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">
                <v:shape id="Picture 8" o:spid="_x0000_s1027" type="#_x0000_t75" style="position:absolute;left:11811;width:17430;height:36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">
                  <v:imagedata r:id="rId22" o:title=""/>
                  <v:path arrowok="t"/>
                </v:shape>
                <v:shape id="Picture 9" o:spid="_x0000_s1028" type="#_x0000_t75" style="position:absolute;top:38100;width:43681;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">
                  <v:imagedata r:id="rId23" o:title=""/>
                  <v:path arrowok="t"/>
                </v:shape>
                <w10:wrap type="topAndBottom"/>
              </v:group>
            </w:pict>
          </mc:Fallback>
        </mc:AlternateContent>
      </w:r>
      <w:r w:rsidR="008503CD">
        <w:rPr>
          <w:b/>
        </w:rPr>
        <w:t>Insert Employee</w:t>
      </w:r>
    </w:p>
    <w:p w14:paraId="61B58C2D" w14:textId="09FFECAA" w:rsidR="00F9473E" w:rsidRPr="00C82197" w:rsidRDefault="00C82197" w:rsidP="00C82197">
      <w:pPr>
        <w:pStyle w:val="Caption"/>
      </w:pPr>
      <w:bookmarkStart w:id="46" w:name="_Toc130804226"/>
      <w:r>
        <w:t xml:space="preserve">Hình </w:t>
      </w:r>
      <w:fldSimple w:instr=" STYLEREF 1 \s ">
        <w:r w:rsidR="00AC3EF9">
          <w:rPr>
            <w:noProof/>
          </w:rPr>
          <w:t>3</w:t>
        </w:r>
      </w:fldSimple>
      <w:r w:rsidR="00AC3EF9">
        <w:t>.</w:t>
      </w:r>
      <w:fldSimple w:instr=" SEQ Hình \* ARABIC \s 1 ">
        <w:r w:rsidR="00AC3EF9">
          <w:rPr>
            <w:noProof/>
          </w:rPr>
          <w:t>3</w:t>
        </w:r>
      </w:fldSimple>
      <w:r>
        <w:t>: Insert e</w:t>
      </w:r>
      <w:r w:rsidRPr="00C82197">
        <w:t>mployee</w:t>
      </w:r>
      <w:r>
        <w:t>.</w:t>
      </w:r>
      <w:bookmarkEnd w:id="46"/>
    </w:p>
    <w:p w14:paraId="369A087B" w14:textId="381A7BE1" w:rsidR="00322484" w:rsidRDefault="00322484" w:rsidP="00C74F78">
      <w:pPr>
        <w:pStyle w:val="ListParagraph"/>
        <w:numPr>
          <w:ilvl w:val="0"/>
          <w:numId w:val="26"/>
        </w:numPr>
        <w:ind w:left="0" w:firstLine="0"/>
        <w:rPr>
          <w:b/>
        </w:rPr>
      </w:pPr>
      <w:r>
        <w:rPr>
          <w:b/>
        </w:rPr>
        <w:t>Update employee</w:t>
      </w:r>
    </w:p>
    <w:p w14:paraId="0B5EA26C" w14:textId="77777777" w:rsidR="00322484" w:rsidRPr="00322484" w:rsidRDefault="00322484" w:rsidP="00322484">
      <w:pPr>
        <w:pStyle w:val="ListParagraph"/>
        <w:rPr>
          <w:b/>
        </w:rPr>
      </w:pPr>
    </w:p>
    <w:p w14:paraId="6B0F296C" w14:textId="1FAFD5A2" w:rsidR="00322484" w:rsidRDefault="00322484" w:rsidP="00322484">
      <w:pPr>
        <w:pStyle w:val="ListParagraph"/>
        <w:rPr>
          <w:b/>
        </w:rPr>
      </w:pPr>
    </w:p>
    <w:p w14:paraId="65701541" w14:textId="70540374" w:rsidR="00322484" w:rsidRDefault="00322484" w:rsidP="00322484">
      <w:pPr>
        <w:pStyle w:val="ListParagraph"/>
        <w:rPr>
          <w:b/>
        </w:rPr>
      </w:pPr>
      <w:r>
        <w:rPr>
          <w:noProof/>
        </w:rPr>
        <w:lastRenderedPageBreak/>
        <w:drawing>
          <wp:inline distT="0" distB="0" distL="0" distR="0" wp14:anchorId="161D38DC" wp14:editId="79547976">
            <wp:extent cx="5105400" cy="321498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9414" cy="3230106"/>
                    </a:xfrm>
                    <a:prstGeom prst="rect">
                      <a:avLst/>
                    </a:prstGeom>
                  </pic:spPr>
                </pic:pic>
              </a:graphicData>
            </a:graphic>
          </wp:inline>
        </w:drawing>
      </w:r>
    </w:p>
    <w:p w14:paraId="62156DF4" w14:textId="77777777" w:rsidR="00322484" w:rsidRDefault="00322484" w:rsidP="00322484">
      <w:pPr>
        <w:pStyle w:val="ListParagraph"/>
        <w:rPr>
          <w:b/>
        </w:rPr>
      </w:pPr>
    </w:p>
    <w:p w14:paraId="42523DF5" w14:textId="66136E3B" w:rsidR="00322484" w:rsidRDefault="00322484" w:rsidP="00322484">
      <w:pPr>
        <w:pStyle w:val="ListParagraph"/>
        <w:rPr>
          <w:b/>
        </w:rPr>
      </w:pPr>
      <w:r>
        <w:rPr>
          <w:noProof/>
        </w:rPr>
        <w:drawing>
          <wp:inline distT="0" distB="0" distL="0" distR="0" wp14:anchorId="5ADF950E" wp14:editId="38C4AA84">
            <wp:extent cx="5162550" cy="25348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2353" cy="2539679"/>
                    </a:xfrm>
                    <a:prstGeom prst="rect">
                      <a:avLst/>
                    </a:prstGeom>
                  </pic:spPr>
                </pic:pic>
              </a:graphicData>
            </a:graphic>
          </wp:inline>
        </w:drawing>
      </w:r>
    </w:p>
    <w:p w14:paraId="1278B5F6" w14:textId="5AFA4DCC" w:rsidR="00322484" w:rsidRDefault="00322484" w:rsidP="00322484">
      <w:pPr>
        <w:pStyle w:val="ListParagraph"/>
        <w:rPr>
          <w:b/>
        </w:rPr>
      </w:pPr>
      <w:r>
        <w:rPr>
          <w:noProof/>
        </w:rPr>
        <w:drawing>
          <wp:inline distT="0" distB="0" distL="0" distR="0" wp14:anchorId="72BAA143" wp14:editId="6BCE4D29">
            <wp:extent cx="2667000" cy="1895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7000" cy="1895475"/>
                    </a:xfrm>
                    <a:prstGeom prst="rect">
                      <a:avLst/>
                    </a:prstGeom>
                  </pic:spPr>
                </pic:pic>
              </a:graphicData>
            </a:graphic>
          </wp:inline>
        </w:drawing>
      </w:r>
    </w:p>
    <w:p w14:paraId="4F877415" w14:textId="1D143846" w:rsidR="00C82197" w:rsidRDefault="00C82197" w:rsidP="00322484">
      <w:pPr>
        <w:pStyle w:val="ListParagraph"/>
        <w:rPr>
          <w:b/>
        </w:rPr>
      </w:pPr>
    </w:p>
    <w:p w14:paraId="2BBF9712" w14:textId="565E548A" w:rsidR="00C82197" w:rsidRDefault="00C82197" w:rsidP="00C82197">
      <w:pPr>
        <w:pStyle w:val="Caption"/>
        <w:rPr>
          <w:b/>
        </w:rPr>
      </w:pPr>
      <w:bookmarkStart w:id="47" w:name="_Toc130804227"/>
      <w:r>
        <w:t xml:space="preserve">Hình </w:t>
      </w:r>
      <w:fldSimple w:instr=" STYLEREF 1 \s ">
        <w:r w:rsidR="00AC3EF9">
          <w:rPr>
            <w:noProof/>
          </w:rPr>
          <w:t>3</w:t>
        </w:r>
      </w:fldSimple>
      <w:r w:rsidR="00AC3EF9">
        <w:t>.</w:t>
      </w:r>
      <w:fldSimple w:instr=" SEQ Hình \* ARABIC \s 1 ">
        <w:r w:rsidR="00AC3EF9">
          <w:rPr>
            <w:noProof/>
          </w:rPr>
          <w:t>4</w:t>
        </w:r>
      </w:fldSimple>
      <w:r>
        <w:t>: Update employee.</w:t>
      </w:r>
      <w:bookmarkEnd w:id="47"/>
    </w:p>
    <w:p w14:paraId="26677464" w14:textId="1A50A7EC" w:rsidR="00322484" w:rsidRDefault="00322484" w:rsidP="00C74F78">
      <w:pPr>
        <w:pStyle w:val="ListParagraph"/>
        <w:numPr>
          <w:ilvl w:val="0"/>
          <w:numId w:val="26"/>
        </w:numPr>
        <w:ind w:left="0" w:firstLine="0"/>
        <w:rPr>
          <w:b/>
        </w:rPr>
      </w:pPr>
      <w:r>
        <w:rPr>
          <w:b/>
        </w:rPr>
        <w:t>Delete Employee</w:t>
      </w:r>
    </w:p>
    <w:p w14:paraId="2346D264" w14:textId="711B7241" w:rsidR="00322484" w:rsidRDefault="00322484" w:rsidP="00322484">
      <w:pPr>
        <w:pStyle w:val="ListParagraph"/>
        <w:rPr>
          <w:b/>
        </w:rPr>
      </w:pPr>
      <w:r>
        <w:rPr>
          <w:noProof/>
        </w:rPr>
        <w:lastRenderedPageBreak/>
        <w:drawing>
          <wp:inline distT="0" distB="0" distL="0" distR="0" wp14:anchorId="44FB10AA" wp14:editId="64731B79">
            <wp:extent cx="4876800" cy="140066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5546" cy="1403177"/>
                    </a:xfrm>
                    <a:prstGeom prst="rect">
                      <a:avLst/>
                    </a:prstGeom>
                  </pic:spPr>
                </pic:pic>
              </a:graphicData>
            </a:graphic>
          </wp:inline>
        </w:drawing>
      </w:r>
    </w:p>
    <w:p w14:paraId="0935A8F1" w14:textId="0331F1BA" w:rsidR="00322484" w:rsidRDefault="00322484" w:rsidP="00322484">
      <w:pPr>
        <w:pStyle w:val="ListParagraph"/>
        <w:rPr>
          <w:b/>
        </w:rPr>
      </w:pPr>
    </w:p>
    <w:p w14:paraId="2E130BF7" w14:textId="2BCAB80A" w:rsidR="00322484" w:rsidRDefault="004F46DB" w:rsidP="00322484">
      <w:pPr>
        <w:pStyle w:val="ListParagraph"/>
        <w:rPr>
          <w:b/>
        </w:rPr>
      </w:pPr>
      <w:r>
        <w:rPr>
          <w:noProof/>
        </w:rPr>
        <w:drawing>
          <wp:inline distT="0" distB="0" distL="0" distR="0" wp14:anchorId="62373B00" wp14:editId="2EF1DB48">
            <wp:extent cx="4943475" cy="6924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7493" cy="697234"/>
                    </a:xfrm>
                    <a:prstGeom prst="rect">
                      <a:avLst/>
                    </a:prstGeom>
                  </pic:spPr>
                </pic:pic>
              </a:graphicData>
            </a:graphic>
          </wp:inline>
        </w:drawing>
      </w:r>
    </w:p>
    <w:p w14:paraId="1B033539" w14:textId="38EFC171" w:rsidR="00C82197" w:rsidRDefault="00C82197" w:rsidP="00C82197">
      <w:pPr>
        <w:pStyle w:val="Caption"/>
        <w:rPr>
          <w:b/>
        </w:rPr>
      </w:pPr>
      <w:bookmarkStart w:id="48" w:name="_Toc130804228"/>
      <w:r>
        <w:t xml:space="preserve">Hình </w:t>
      </w:r>
      <w:fldSimple w:instr=" STYLEREF 1 \s ">
        <w:r w:rsidR="00AC3EF9">
          <w:rPr>
            <w:noProof/>
          </w:rPr>
          <w:t>3</w:t>
        </w:r>
      </w:fldSimple>
      <w:r w:rsidR="00AC3EF9">
        <w:t>.</w:t>
      </w:r>
      <w:fldSimple w:instr=" SEQ Hình \* ARABIC \s 1 ">
        <w:r w:rsidR="00AC3EF9">
          <w:rPr>
            <w:noProof/>
          </w:rPr>
          <w:t>5</w:t>
        </w:r>
      </w:fldSimple>
      <w:r>
        <w:t>: Delete employee.</w:t>
      </w:r>
      <w:bookmarkEnd w:id="48"/>
    </w:p>
    <w:p w14:paraId="12C99259" w14:textId="35DDF205" w:rsidR="004F46DB" w:rsidRDefault="004F46DB" w:rsidP="00322484">
      <w:pPr>
        <w:pStyle w:val="ListParagraph"/>
        <w:rPr>
          <w:b/>
        </w:rPr>
      </w:pPr>
    </w:p>
    <w:p w14:paraId="1E9A738C" w14:textId="2D81B790" w:rsidR="004F46DB" w:rsidRDefault="004F46DB" w:rsidP="00C74F78">
      <w:pPr>
        <w:pStyle w:val="ListParagraph"/>
        <w:numPr>
          <w:ilvl w:val="0"/>
          <w:numId w:val="26"/>
        </w:numPr>
        <w:ind w:left="0" w:firstLine="0"/>
        <w:rPr>
          <w:b/>
        </w:rPr>
      </w:pPr>
      <w:r>
        <w:rPr>
          <w:b/>
        </w:rPr>
        <w:t>Search Employee</w:t>
      </w:r>
    </w:p>
    <w:p w14:paraId="646BCB07" w14:textId="5ECFC497" w:rsidR="004F46DB" w:rsidRDefault="004F46DB" w:rsidP="004F46DB">
      <w:pPr>
        <w:pStyle w:val="ListParagraph"/>
        <w:rPr>
          <w:b/>
        </w:rPr>
      </w:pPr>
      <w:r>
        <w:rPr>
          <w:noProof/>
        </w:rPr>
        <w:drawing>
          <wp:inline distT="0" distB="0" distL="0" distR="0" wp14:anchorId="0EACB5EB" wp14:editId="0F762955">
            <wp:extent cx="5048250" cy="11655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3071" cy="1168977"/>
                    </a:xfrm>
                    <a:prstGeom prst="rect">
                      <a:avLst/>
                    </a:prstGeom>
                  </pic:spPr>
                </pic:pic>
              </a:graphicData>
            </a:graphic>
          </wp:inline>
        </w:drawing>
      </w:r>
    </w:p>
    <w:p w14:paraId="63B5C4CC" w14:textId="77777777" w:rsidR="004F46DB" w:rsidRDefault="004F46DB" w:rsidP="004F46DB">
      <w:pPr>
        <w:pStyle w:val="ListParagraph"/>
        <w:rPr>
          <w:b/>
        </w:rPr>
      </w:pPr>
    </w:p>
    <w:p w14:paraId="1F7809FD" w14:textId="24456674" w:rsidR="004F46DB" w:rsidRDefault="004F46DB" w:rsidP="004F46DB">
      <w:pPr>
        <w:pStyle w:val="ListParagraph"/>
        <w:rPr>
          <w:b/>
        </w:rPr>
      </w:pPr>
      <w:r>
        <w:rPr>
          <w:noProof/>
        </w:rPr>
        <w:drawing>
          <wp:inline distT="0" distB="0" distL="0" distR="0" wp14:anchorId="057969BE" wp14:editId="431C62FE">
            <wp:extent cx="5048250" cy="893267"/>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1845" cy="900981"/>
                    </a:xfrm>
                    <a:prstGeom prst="rect">
                      <a:avLst/>
                    </a:prstGeom>
                  </pic:spPr>
                </pic:pic>
              </a:graphicData>
            </a:graphic>
          </wp:inline>
        </w:drawing>
      </w:r>
    </w:p>
    <w:p w14:paraId="15782CB0" w14:textId="0F5F0C60" w:rsidR="00C82197" w:rsidRDefault="00C82197" w:rsidP="00C82197">
      <w:pPr>
        <w:pStyle w:val="Caption"/>
        <w:rPr>
          <w:b/>
        </w:rPr>
      </w:pPr>
      <w:bookmarkStart w:id="49" w:name="_Toc130804229"/>
      <w:r>
        <w:t xml:space="preserve">Hình </w:t>
      </w:r>
      <w:fldSimple w:instr=" STYLEREF 1 \s ">
        <w:r w:rsidR="00AC3EF9">
          <w:rPr>
            <w:noProof/>
          </w:rPr>
          <w:t>3</w:t>
        </w:r>
      </w:fldSimple>
      <w:r w:rsidR="00AC3EF9">
        <w:t>.</w:t>
      </w:r>
      <w:fldSimple w:instr=" SEQ Hình \* ARABIC \s 1 ">
        <w:r w:rsidR="00AC3EF9">
          <w:rPr>
            <w:noProof/>
          </w:rPr>
          <w:t>6</w:t>
        </w:r>
      </w:fldSimple>
      <w:r>
        <w:t>: Search employee.</w:t>
      </w:r>
      <w:bookmarkEnd w:id="49"/>
    </w:p>
    <w:p w14:paraId="6F25FD17" w14:textId="77777777" w:rsidR="00C82197" w:rsidRDefault="00C82197" w:rsidP="004F46DB">
      <w:pPr>
        <w:pStyle w:val="ListParagraph"/>
        <w:rPr>
          <w:b/>
        </w:rPr>
      </w:pPr>
    </w:p>
    <w:p w14:paraId="0B7D25C8" w14:textId="77777777" w:rsidR="004F46DB" w:rsidRDefault="004F46DB" w:rsidP="004F46DB">
      <w:pPr>
        <w:pStyle w:val="ListParagraph"/>
        <w:rPr>
          <w:b/>
        </w:rPr>
      </w:pPr>
    </w:p>
    <w:p w14:paraId="5740DF82" w14:textId="31E03FC8" w:rsidR="00322484" w:rsidRDefault="00B73671" w:rsidP="004F46DB">
      <w:pPr>
        <w:rPr>
          <w:b/>
        </w:rPr>
      </w:pPr>
      <w:r>
        <w:rPr>
          <w:noProof/>
        </w:rPr>
        <w:lastRenderedPageBreak/>
        <w:drawing>
          <wp:anchor distT="0" distB="0" distL="114300" distR="114300" simplePos="0" relativeHeight="251663360" behindDoc="0" locked="0" layoutInCell="1" allowOverlap="1" wp14:anchorId="14508241" wp14:editId="330E7E32">
            <wp:simplePos x="0" y="0"/>
            <wp:positionH relativeFrom="column">
              <wp:posOffset>587375</wp:posOffset>
            </wp:positionH>
            <wp:positionV relativeFrom="paragraph">
              <wp:posOffset>367665</wp:posOffset>
            </wp:positionV>
            <wp:extent cx="3667125" cy="320040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67125" cy="3200400"/>
                    </a:xfrm>
                    <a:prstGeom prst="rect">
                      <a:avLst/>
                    </a:prstGeom>
                  </pic:spPr>
                </pic:pic>
              </a:graphicData>
            </a:graphic>
          </wp:anchor>
        </w:drawing>
      </w:r>
      <w:r w:rsidR="004F46DB">
        <w:rPr>
          <w:b/>
        </w:rPr>
        <w:t>Department</w:t>
      </w:r>
    </w:p>
    <w:p w14:paraId="02FBB3B3" w14:textId="7444D7D0" w:rsidR="00C82197" w:rsidRDefault="00C82197" w:rsidP="00C82197">
      <w:pPr>
        <w:pStyle w:val="Caption"/>
        <w:rPr>
          <w:b/>
        </w:rPr>
      </w:pPr>
      <w:bookmarkStart w:id="50" w:name="_Toc130804230"/>
      <w:r>
        <w:t xml:space="preserve">Hình </w:t>
      </w:r>
      <w:fldSimple w:instr=" STYLEREF 1 \s ">
        <w:r w:rsidR="00AC3EF9">
          <w:rPr>
            <w:noProof/>
          </w:rPr>
          <w:t>3</w:t>
        </w:r>
      </w:fldSimple>
      <w:r w:rsidR="00AC3EF9">
        <w:t>.</w:t>
      </w:r>
      <w:fldSimple w:instr=" SEQ Hình \* ARABIC \s 1 ">
        <w:r w:rsidR="00AC3EF9">
          <w:rPr>
            <w:noProof/>
          </w:rPr>
          <w:t>7</w:t>
        </w:r>
      </w:fldSimple>
      <w:r>
        <w:t>: Giao diện Department.</w:t>
      </w:r>
      <w:bookmarkEnd w:id="50"/>
    </w:p>
    <w:p w14:paraId="4A83E87C" w14:textId="0D0AA561" w:rsidR="004F46DB" w:rsidRDefault="004F46DB" w:rsidP="004F46DB">
      <w:pPr>
        <w:rPr>
          <w:b/>
        </w:rPr>
      </w:pPr>
    </w:p>
    <w:p w14:paraId="468126EE" w14:textId="1F92B30B" w:rsidR="00B73671" w:rsidRPr="00B73671" w:rsidRDefault="00C82197" w:rsidP="00C74F78">
      <w:pPr>
        <w:pStyle w:val="ListParagraph"/>
        <w:numPr>
          <w:ilvl w:val="0"/>
          <w:numId w:val="27"/>
        </w:numPr>
        <w:ind w:left="0" w:firstLine="0"/>
        <w:rPr>
          <w:b/>
        </w:rPr>
      </w:pPr>
      <w:r>
        <w:rPr>
          <w:noProof/>
        </w:rPr>
        <w:drawing>
          <wp:anchor distT="0" distB="0" distL="114300" distR="114300" simplePos="0" relativeHeight="251670528" behindDoc="0" locked="0" layoutInCell="1" allowOverlap="1" wp14:anchorId="19E6B74B" wp14:editId="1AC0F4C1">
            <wp:simplePos x="0" y="0"/>
            <wp:positionH relativeFrom="column">
              <wp:posOffset>492125</wp:posOffset>
            </wp:positionH>
            <wp:positionV relativeFrom="paragraph">
              <wp:posOffset>393065</wp:posOffset>
            </wp:positionV>
            <wp:extent cx="4667250" cy="28860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67250" cy="2886075"/>
                    </a:xfrm>
                    <a:prstGeom prst="rect">
                      <a:avLst/>
                    </a:prstGeom>
                  </pic:spPr>
                </pic:pic>
              </a:graphicData>
            </a:graphic>
          </wp:anchor>
        </w:drawing>
      </w:r>
      <w:r w:rsidR="00B73671">
        <w:rPr>
          <w:b/>
        </w:rPr>
        <w:t>Show All Department</w:t>
      </w:r>
    </w:p>
    <w:p w14:paraId="1B9DA491" w14:textId="05BF8660" w:rsidR="00B73671" w:rsidRDefault="00B73671" w:rsidP="004F46DB">
      <w:pPr>
        <w:rPr>
          <w:b/>
        </w:rPr>
      </w:pPr>
    </w:p>
    <w:p w14:paraId="565E7A17" w14:textId="41F71CB4" w:rsidR="00C82197" w:rsidRDefault="00C82197" w:rsidP="00C82197">
      <w:pPr>
        <w:pStyle w:val="Caption"/>
        <w:rPr>
          <w:b/>
        </w:rPr>
      </w:pPr>
      <w:bookmarkStart w:id="51" w:name="_Toc130804231"/>
      <w:r>
        <w:t xml:space="preserve">Hình </w:t>
      </w:r>
      <w:fldSimple w:instr=" STYLEREF 1 \s ">
        <w:r w:rsidR="00AC3EF9">
          <w:rPr>
            <w:noProof/>
          </w:rPr>
          <w:t>3</w:t>
        </w:r>
      </w:fldSimple>
      <w:r w:rsidR="00AC3EF9">
        <w:t>.</w:t>
      </w:r>
      <w:fldSimple w:instr=" SEQ Hình \* ARABIC \s 1 ">
        <w:r w:rsidR="00AC3EF9">
          <w:rPr>
            <w:noProof/>
          </w:rPr>
          <w:t>8</w:t>
        </w:r>
      </w:fldSimple>
      <w:r>
        <w:t>: Show all department.</w:t>
      </w:r>
      <w:bookmarkEnd w:id="51"/>
    </w:p>
    <w:p w14:paraId="1AFF0EAE" w14:textId="44F2EEBD" w:rsidR="00B73671" w:rsidRPr="00B73671" w:rsidRDefault="00B73671" w:rsidP="00C74F78">
      <w:pPr>
        <w:pStyle w:val="ListParagraph"/>
        <w:numPr>
          <w:ilvl w:val="0"/>
          <w:numId w:val="27"/>
        </w:numPr>
        <w:ind w:left="0" w:firstLine="0"/>
        <w:rPr>
          <w:b/>
          <w:noProof/>
        </w:rPr>
      </w:pPr>
      <w:r>
        <w:rPr>
          <w:b/>
          <w:noProof/>
        </w:rPr>
        <w:lastRenderedPageBreak/>
        <mc:AlternateContent>
          <mc:Choice Requires="wpg">
            <w:drawing>
              <wp:anchor distT="0" distB="0" distL="114300" distR="114300" simplePos="0" relativeHeight="251665408" behindDoc="0" locked="0" layoutInCell="1" allowOverlap="1" wp14:anchorId="36BD9490" wp14:editId="3EAC0348">
                <wp:simplePos x="0" y="0"/>
                <wp:positionH relativeFrom="column">
                  <wp:posOffset>111125</wp:posOffset>
                </wp:positionH>
                <wp:positionV relativeFrom="paragraph">
                  <wp:posOffset>433070</wp:posOffset>
                </wp:positionV>
                <wp:extent cx="5143500" cy="4716145"/>
                <wp:effectExtent l="0" t="0" r="0" b="8255"/>
                <wp:wrapTopAndBottom/>
                <wp:docPr id="25" name="Group 25"/>
                <wp:cNvGraphicFramePr/>
                <a:graphic xmlns:a="http://schemas.openxmlformats.org/drawingml/2006/main">
                  <a:graphicData uri="http://schemas.microsoft.com/office/word/2010/wordprocessingGroup">
                    <wpg:wgp>
                      <wpg:cNvGrpSpPr/>
                      <wpg:grpSpPr>
                        <a:xfrm>
                          <a:off x="0" y="0"/>
                          <a:ext cx="5143500" cy="4716145"/>
                          <a:chOff x="0" y="0"/>
                          <a:chExt cx="5143500" cy="4716145"/>
                        </a:xfrm>
                      </wpg:grpSpPr>
                      <pic:pic xmlns:pic="http://schemas.openxmlformats.org/drawingml/2006/picture">
                        <pic:nvPicPr>
                          <pic:cNvPr id="23" name="Picture 2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819150" y="0"/>
                            <a:ext cx="3438525" cy="3276600"/>
                          </a:xfrm>
                          <a:prstGeom prst="rect">
                            <a:avLst/>
                          </a:prstGeom>
                        </pic:spPr>
                      </pic:pic>
                      <pic:pic xmlns:pic="http://schemas.openxmlformats.org/drawingml/2006/picture">
                        <pic:nvPicPr>
                          <pic:cNvPr id="24" name="Picture 2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3390900"/>
                            <a:ext cx="5143500" cy="1325245"/>
                          </a:xfrm>
                          <a:prstGeom prst="rect">
                            <a:avLst/>
                          </a:prstGeom>
                        </pic:spPr>
                      </pic:pic>
                    </wpg:wgp>
                  </a:graphicData>
                </a:graphic>
              </wp:anchor>
            </w:drawing>
          </mc:Choice>
          <mc:Fallback>
            <w:pict>
              <v:group w14:anchorId="6120DDB8" id="Group 25" o:spid="_x0000_s1026" style="position:absolute;margin-left:8.75pt;margin-top:34.1pt;width:405pt;height:371.35pt;z-index:251665408" coordsize="51435,47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">
                <v:shape id="Picture 23" o:spid="_x0000_s1027" type="#_x0000_t75" style="position:absolute;left:8191;width:34385;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">
                  <v:imagedata r:id="rId35" o:title=""/>
                  <v:path arrowok="t"/>
                </v:shape>
                <v:shape id="Picture 24" o:spid="_x0000_s1028" type="#_x0000_t75" style="position:absolute;top:33909;width:51435;height:13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">
                  <v:imagedata r:id="rId36" o:title=""/>
                  <v:path arrowok="t"/>
                </v:shape>
                <w10:wrap type="topAndBottom"/>
              </v:group>
            </w:pict>
          </mc:Fallback>
        </mc:AlternateContent>
      </w:r>
      <w:r w:rsidRPr="00B73671">
        <w:rPr>
          <w:b/>
          <w:noProof/>
        </w:rPr>
        <w:t>Show Employee By Department</w:t>
      </w:r>
    </w:p>
    <w:p w14:paraId="5062F3B5" w14:textId="18C85A4E" w:rsidR="00B73671" w:rsidRDefault="00B73671" w:rsidP="004F46DB">
      <w:pPr>
        <w:rPr>
          <w:b/>
        </w:rPr>
      </w:pPr>
    </w:p>
    <w:p w14:paraId="593D319C" w14:textId="080B8D19" w:rsidR="00C82197" w:rsidRDefault="00C82197" w:rsidP="00C82197">
      <w:pPr>
        <w:pStyle w:val="Caption"/>
        <w:rPr>
          <w:b/>
        </w:rPr>
      </w:pPr>
      <w:bookmarkStart w:id="52" w:name="_Toc130804232"/>
      <w:r>
        <w:t xml:space="preserve">Hình </w:t>
      </w:r>
      <w:fldSimple w:instr=" STYLEREF 1 \s ">
        <w:r w:rsidR="00AC3EF9">
          <w:rPr>
            <w:noProof/>
          </w:rPr>
          <w:t>3</w:t>
        </w:r>
      </w:fldSimple>
      <w:r w:rsidR="00AC3EF9">
        <w:t>.</w:t>
      </w:r>
      <w:fldSimple w:instr=" SEQ Hình \* ARABIC \s 1 ">
        <w:r w:rsidR="00AC3EF9">
          <w:rPr>
            <w:noProof/>
          </w:rPr>
          <w:t>9</w:t>
        </w:r>
      </w:fldSimple>
      <w:r w:rsidRPr="00C82197">
        <w:t xml:space="preserve">: </w:t>
      </w:r>
      <w:r>
        <w:rPr>
          <w:noProof/>
        </w:rPr>
        <w:t>Show e</w:t>
      </w:r>
      <w:r w:rsidRPr="00C82197">
        <w:rPr>
          <w:noProof/>
        </w:rPr>
        <w:t>mplo</w:t>
      </w:r>
      <w:r>
        <w:rPr>
          <w:noProof/>
        </w:rPr>
        <w:t>yee by d</w:t>
      </w:r>
      <w:r w:rsidRPr="00C82197">
        <w:rPr>
          <w:noProof/>
        </w:rPr>
        <w:t>epartment</w:t>
      </w:r>
      <w:r>
        <w:rPr>
          <w:noProof/>
        </w:rPr>
        <w:t>.</w:t>
      </w:r>
      <w:bookmarkEnd w:id="52"/>
    </w:p>
    <w:p w14:paraId="438FEB32" w14:textId="7B303B67" w:rsidR="00B73671" w:rsidRDefault="00B73671" w:rsidP="00C74F78">
      <w:pPr>
        <w:pStyle w:val="ListParagraph"/>
        <w:numPr>
          <w:ilvl w:val="0"/>
          <w:numId w:val="27"/>
        </w:numPr>
        <w:ind w:left="0" w:firstLine="0"/>
        <w:rPr>
          <w:b/>
        </w:rPr>
      </w:pPr>
      <w:r>
        <w:rPr>
          <w:b/>
        </w:rPr>
        <w:t>Insert Department</w:t>
      </w:r>
    </w:p>
    <w:p w14:paraId="11639F65" w14:textId="77777777" w:rsidR="00B73671" w:rsidRPr="00B73671" w:rsidRDefault="00B73671" w:rsidP="00B73671">
      <w:pPr>
        <w:pStyle w:val="ListParagraph"/>
        <w:rPr>
          <w:b/>
        </w:rPr>
      </w:pPr>
    </w:p>
    <w:p w14:paraId="0463D6E8" w14:textId="1FF2E1EC" w:rsidR="00B73671" w:rsidRDefault="00B73671" w:rsidP="00B73671">
      <w:pPr>
        <w:pStyle w:val="ListParagraph"/>
        <w:rPr>
          <w:b/>
        </w:rPr>
      </w:pPr>
      <w:r>
        <w:rPr>
          <w:noProof/>
        </w:rPr>
        <w:lastRenderedPageBreak/>
        <w:drawing>
          <wp:anchor distT="0" distB="0" distL="114300" distR="114300" simplePos="0" relativeHeight="251666432" behindDoc="0" locked="0" layoutInCell="1" allowOverlap="1" wp14:anchorId="2A46E958" wp14:editId="6806B825">
            <wp:simplePos x="0" y="0"/>
            <wp:positionH relativeFrom="column">
              <wp:posOffset>454025</wp:posOffset>
            </wp:positionH>
            <wp:positionV relativeFrom="paragraph">
              <wp:posOffset>1801495</wp:posOffset>
            </wp:positionV>
            <wp:extent cx="4552950" cy="2913888"/>
            <wp:effectExtent l="0" t="0" r="0" b="12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52950" cy="2913888"/>
                    </a:xfrm>
                    <a:prstGeom prst="rect">
                      <a:avLst/>
                    </a:prstGeom>
                  </pic:spPr>
                </pic:pic>
              </a:graphicData>
            </a:graphic>
          </wp:anchor>
        </w:drawing>
      </w:r>
      <w:r>
        <w:rPr>
          <w:noProof/>
        </w:rPr>
        <w:drawing>
          <wp:inline distT="0" distB="0" distL="0" distR="0" wp14:anchorId="194C2D1B" wp14:editId="64D35F39">
            <wp:extent cx="4619625" cy="17168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7113" cy="1719635"/>
                    </a:xfrm>
                    <a:prstGeom prst="rect">
                      <a:avLst/>
                    </a:prstGeom>
                  </pic:spPr>
                </pic:pic>
              </a:graphicData>
            </a:graphic>
          </wp:inline>
        </w:drawing>
      </w:r>
    </w:p>
    <w:p w14:paraId="43D1D3E8" w14:textId="4D00EE22" w:rsidR="00445B4E" w:rsidRDefault="00C82197" w:rsidP="00C82197">
      <w:pPr>
        <w:pStyle w:val="Caption"/>
        <w:rPr>
          <w:b/>
        </w:rPr>
      </w:pPr>
      <w:bookmarkStart w:id="53" w:name="_Toc130804233"/>
      <w:r>
        <w:t xml:space="preserve">Hình </w:t>
      </w:r>
      <w:fldSimple w:instr=" STYLEREF 1 \s ">
        <w:r w:rsidR="00AC3EF9">
          <w:rPr>
            <w:noProof/>
          </w:rPr>
          <w:t>3</w:t>
        </w:r>
      </w:fldSimple>
      <w:r w:rsidR="00AC3EF9">
        <w:t>.</w:t>
      </w:r>
      <w:fldSimple w:instr=" SEQ Hình \* ARABIC \s 1 ">
        <w:r w:rsidR="00AC3EF9">
          <w:rPr>
            <w:noProof/>
          </w:rPr>
          <w:t>10</w:t>
        </w:r>
      </w:fldSimple>
      <w:r>
        <w:t>: Insert department.</w:t>
      </w:r>
      <w:bookmarkEnd w:id="53"/>
    </w:p>
    <w:p w14:paraId="6AA36FAA" w14:textId="77777777" w:rsidR="00445B4E" w:rsidRDefault="00445B4E" w:rsidP="00B73671">
      <w:pPr>
        <w:pStyle w:val="ListParagraph"/>
        <w:rPr>
          <w:b/>
        </w:rPr>
      </w:pPr>
    </w:p>
    <w:p w14:paraId="398CB317" w14:textId="7093A0BB" w:rsidR="00445B4E" w:rsidRDefault="00CE11B5" w:rsidP="00C74F78">
      <w:pPr>
        <w:pStyle w:val="ListParagraph"/>
        <w:numPr>
          <w:ilvl w:val="0"/>
          <w:numId w:val="27"/>
        </w:numPr>
        <w:ind w:left="0" w:firstLine="0"/>
        <w:rPr>
          <w:b/>
        </w:rPr>
      </w:pPr>
      <w:r>
        <w:rPr>
          <w:b/>
        </w:rPr>
        <w:t>Update Department</w:t>
      </w:r>
    </w:p>
    <w:p w14:paraId="6A8A2370" w14:textId="77777777" w:rsidR="00CE11B5" w:rsidRPr="00CE11B5" w:rsidRDefault="00CE11B5" w:rsidP="00CE11B5">
      <w:pPr>
        <w:pStyle w:val="ListParagraph"/>
        <w:rPr>
          <w:b/>
        </w:rPr>
      </w:pPr>
    </w:p>
    <w:p w14:paraId="3F5FDDC9" w14:textId="16065FFA" w:rsidR="00B73671" w:rsidRDefault="00CE11B5" w:rsidP="00B73671">
      <w:pPr>
        <w:pStyle w:val="ListParagraph"/>
        <w:rPr>
          <w:b/>
        </w:rPr>
      </w:pPr>
      <w:r>
        <w:rPr>
          <w:noProof/>
        </w:rPr>
        <w:drawing>
          <wp:inline distT="0" distB="0" distL="0" distR="0" wp14:anchorId="1FD8D716" wp14:editId="1BF8EA3F">
            <wp:extent cx="4429125" cy="26721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7086" cy="2676995"/>
                    </a:xfrm>
                    <a:prstGeom prst="rect">
                      <a:avLst/>
                    </a:prstGeom>
                  </pic:spPr>
                </pic:pic>
              </a:graphicData>
            </a:graphic>
          </wp:inline>
        </w:drawing>
      </w:r>
    </w:p>
    <w:p w14:paraId="0D9CBC36" w14:textId="13F6E5C8" w:rsidR="00C82197" w:rsidRDefault="00C82197" w:rsidP="00C82197">
      <w:pPr>
        <w:pStyle w:val="Caption"/>
        <w:rPr>
          <w:b/>
        </w:rPr>
      </w:pPr>
      <w:bookmarkStart w:id="54" w:name="_Toc130804234"/>
      <w:r>
        <w:t xml:space="preserve">Hình </w:t>
      </w:r>
      <w:fldSimple w:instr=" STYLEREF 1 \s ">
        <w:r w:rsidR="00AC3EF9">
          <w:rPr>
            <w:noProof/>
          </w:rPr>
          <w:t>3</w:t>
        </w:r>
      </w:fldSimple>
      <w:r w:rsidR="00AC3EF9">
        <w:t>.</w:t>
      </w:r>
      <w:fldSimple w:instr=" SEQ Hình \* ARABIC \s 1 ">
        <w:r w:rsidR="00AC3EF9">
          <w:rPr>
            <w:noProof/>
          </w:rPr>
          <w:t>11</w:t>
        </w:r>
      </w:fldSimple>
      <w:r>
        <w:t>: Update department.</w:t>
      </w:r>
      <w:bookmarkEnd w:id="54"/>
    </w:p>
    <w:p w14:paraId="70541FDC" w14:textId="1305BDFF" w:rsidR="00CE11B5" w:rsidRDefault="00CE11B5" w:rsidP="00C74F78">
      <w:pPr>
        <w:pStyle w:val="ListParagraph"/>
        <w:numPr>
          <w:ilvl w:val="0"/>
          <w:numId w:val="27"/>
        </w:numPr>
        <w:ind w:left="0" w:firstLine="0"/>
        <w:rPr>
          <w:b/>
        </w:rPr>
      </w:pPr>
      <w:r>
        <w:rPr>
          <w:b/>
        </w:rPr>
        <w:lastRenderedPageBreak/>
        <w:t>Delete Department</w:t>
      </w:r>
    </w:p>
    <w:p w14:paraId="5E56A91A" w14:textId="749328E1" w:rsidR="00CE11B5" w:rsidRDefault="00CE11B5" w:rsidP="00CE11B5">
      <w:pPr>
        <w:pStyle w:val="ListParagraph"/>
        <w:rPr>
          <w:b/>
        </w:rPr>
      </w:pPr>
      <w:r>
        <w:rPr>
          <w:noProof/>
        </w:rPr>
        <w:drawing>
          <wp:inline distT="0" distB="0" distL="0" distR="0" wp14:anchorId="53F3B7E6" wp14:editId="373F32E0">
            <wp:extent cx="4848411" cy="3924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1469" cy="3926775"/>
                    </a:xfrm>
                    <a:prstGeom prst="rect">
                      <a:avLst/>
                    </a:prstGeom>
                  </pic:spPr>
                </pic:pic>
              </a:graphicData>
            </a:graphic>
          </wp:inline>
        </w:drawing>
      </w:r>
    </w:p>
    <w:p w14:paraId="4C943A8C" w14:textId="0B807366" w:rsidR="00C82197" w:rsidRDefault="00C82197" w:rsidP="00C82197">
      <w:pPr>
        <w:pStyle w:val="Caption"/>
        <w:rPr>
          <w:b/>
        </w:rPr>
      </w:pPr>
      <w:bookmarkStart w:id="55" w:name="_Toc130804235"/>
      <w:r>
        <w:t xml:space="preserve">Hình </w:t>
      </w:r>
      <w:fldSimple w:instr=" STYLEREF 1 \s ">
        <w:r w:rsidR="00AC3EF9">
          <w:rPr>
            <w:noProof/>
          </w:rPr>
          <w:t>3</w:t>
        </w:r>
      </w:fldSimple>
      <w:r w:rsidR="00AC3EF9">
        <w:t>.</w:t>
      </w:r>
      <w:fldSimple w:instr=" SEQ Hình \* ARABIC \s 1 ">
        <w:r w:rsidR="00AC3EF9">
          <w:rPr>
            <w:noProof/>
          </w:rPr>
          <w:t>12</w:t>
        </w:r>
      </w:fldSimple>
      <w:r>
        <w:t>: Delete department.</w:t>
      </w:r>
      <w:bookmarkEnd w:id="55"/>
    </w:p>
    <w:p w14:paraId="7F072AA2" w14:textId="1E084222" w:rsidR="00CE11B5" w:rsidRDefault="00CE11B5" w:rsidP="00C74F78">
      <w:pPr>
        <w:pStyle w:val="ListParagraph"/>
        <w:numPr>
          <w:ilvl w:val="0"/>
          <w:numId w:val="27"/>
        </w:numPr>
        <w:ind w:left="0" w:firstLine="0"/>
        <w:rPr>
          <w:b/>
        </w:rPr>
      </w:pPr>
      <w:r w:rsidRPr="00CE11B5">
        <w:rPr>
          <w:b/>
        </w:rPr>
        <w:t>Transfer Employee To Another Department</w:t>
      </w:r>
    </w:p>
    <w:p w14:paraId="3DDDCAD9" w14:textId="41C44067" w:rsidR="00CE11B5" w:rsidRPr="00CE11B5" w:rsidRDefault="00CE11B5" w:rsidP="00CE11B5">
      <w:pPr>
        <w:pStyle w:val="ListParagraph"/>
        <w:rPr>
          <w:b/>
        </w:rPr>
      </w:pPr>
      <w:r>
        <w:rPr>
          <w:noProof/>
        </w:rPr>
        <w:drawing>
          <wp:inline distT="0" distB="0" distL="0" distR="0" wp14:anchorId="20E77F85" wp14:editId="0E8F99DD">
            <wp:extent cx="4886325" cy="3533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6325" cy="3533775"/>
                    </a:xfrm>
                    <a:prstGeom prst="rect">
                      <a:avLst/>
                    </a:prstGeom>
                  </pic:spPr>
                </pic:pic>
              </a:graphicData>
            </a:graphic>
          </wp:inline>
        </w:drawing>
      </w:r>
    </w:p>
    <w:p w14:paraId="3A0171EE" w14:textId="7A9B75AA" w:rsidR="00B73671" w:rsidRDefault="00B73671" w:rsidP="00B73671">
      <w:pPr>
        <w:pStyle w:val="ListParagraph"/>
        <w:rPr>
          <w:b/>
        </w:rPr>
      </w:pPr>
    </w:p>
    <w:p w14:paraId="38FDF45E" w14:textId="6A4F2534" w:rsidR="00CE11B5" w:rsidRDefault="00CE11B5" w:rsidP="00B73671">
      <w:pPr>
        <w:pStyle w:val="ListParagraph"/>
        <w:rPr>
          <w:b/>
        </w:rPr>
      </w:pPr>
      <w:r>
        <w:rPr>
          <w:noProof/>
        </w:rPr>
        <w:lastRenderedPageBreak/>
        <w:drawing>
          <wp:inline distT="0" distB="0" distL="0" distR="0" wp14:anchorId="41705C03" wp14:editId="360E68A3">
            <wp:extent cx="4772025" cy="1182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6280" cy="1186222"/>
                    </a:xfrm>
                    <a:prstGeom prst="rect">
                      <a:avLst/>
                    </a:prstGeom>
                  </pic:spPr>
                </pic:pic>
              </a:graphicData>
            </a:graphic>
          </wp:inline>
        </w:drawing>
      </w:r>
    </w:p>
    <w:p w14:paraId="79532310" w14:textId="77777777" w:rsidR="00527C6A" w:rsidRDefault="00527C6A" w:rsidP="00B73671">
      <w:pPr>
        <w:pStyle w:val="ListParagraph"/>
        <w:rPr>
          <w:b/>
        </w:rPr>
      </w:pPr>
    </w:p>
    <w:p w14:paraId="44F30D2A" w14:textId="40CF23E2" w:rsidR="00CE11B5" w:rsidRDefault="00527C6A" w:rsidP="00B73671">
      <w:pPr>
        <w:pStyle w:val="ListParagraph"/>
        <w:rPr>
          <w:b/>
        </w:rPr>
      </w:pPr>
      <w:r>
        <w:rPr>
          <w:noProof/>
        </w:rPr>
        <w:drawing>
          <wp:inline distT="0" distB="0" distL="0" distR="0" wp14:anchorId="59F0C850" wp14:editId="61D0F547">
            <wp:extent cx="4772025" cy="18359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9379" cy="1842614"/>
                    </a:xfrm>
                    <a:prstGeom prst="rect">
                      <a:avLst/>
                    </a:prstGeom>
                  </pic:spPr>
                </pic:pic>
              </a:graphicData>
            </a:graphic>
          </wp:inline>
        </w:drawing>
      </w:r>
    </w:p>
    <w:p w14:paraId="65A0784E" w14:textId="0A21A755" w:rsidR="00C82197" w:rsidRDefault="00C82197" w:rsidP="00C82197">
      <w:pPr>
        <w:pStyle w:val="Caption"/>
        <w:rPr>
          <w:b/>
        </w:rPr>
      </w:pPr>
      <w:bookmarkStart w:id="56" w:name="_Toc130804236"/>
      <w:r>
        <w:t xml:space="preserve">Hình </w:t>
      </w:r>
      <w:fldSimple w:instr=" STYLEREF 1 \s ">
        <w:r w:rsidR="00AC3EF9">
          <w:rPr>
            <w:noProof/>
          </w:rPr>
          <w:t>3</w:t>
        </w:r>
      </w:fldSimple>
      <w:r w:rsidR="00AC3EF9">
        <w:t>.</w:t>
      </w:r>
      <w:fldSimple w:instr=" SEQ Hình \* ARABIC \s 1 ">
        <w:r w:rsidR="00AC3EF9">
          <w:rPr>
            <w:noProof/>
          </w:rPr>
          <w:t>13</w:t>
        </w:r>
      </w:fldSimple>
      <w:r w:rsidR="00F01A10">
        <w:t>: Transfer employee to another d</w:t>
      </w:r>
      <w:r w:rsidR="00F01A10" w:rsidRPr="00F01A10">
        <w:t>epartment</w:t>
      </w:r>
      <w:bookmarkEnd w:id="56"/>
    </w:p>
    <w:p w14:paraId="77F005E5" w14:textId="77777777" w:rsidR="00527C6A" w:rsidRDefault="00527C6A" w:rsidP="00B73671">
      <w:pPr>
        <w:pStyle w:val="ListParagraph"/>
        <w:rPr>
          <w:b/>
        </w:rPr>
      </w:pPr>
    </w:p>
    <w:p w14:paraId="4531FB18" w14:textId="58656F8E" w:rsidR="00527C6A" w:rsidRDefault="00527C6A" w:rsidP="00C74F78">
      <w:pPr>
        <w:pStyle w:val="ListParagraph"/>
        <w:numPr>
          <w:ilvl w:val="0"/>
          <w:numId w:val="27"/>
        </w:numPr>
        <w:ind w:left="0" w:firstLine="0"/>
        <w:rPr>
          <w:b/>
        </w:rPr>
      </w:pPr>
      <w:r>
        <w:rPr>
          <w:b/>
          <w:noProof/>
        </w:rPr>
        <w:lastRenderedPageBreak/>
        <mc:AlternateContent>
          <mc:Choice Requires="wpg">
            <w:drawing>
              <wp:anchor distT="0" distB="0" distL="114300" distR="114300" simplePos="0" relativeHeight="251669504" behindDoc="0" locked="0" layoutInCell="1" allowOverlap="1" wp14:anchorId="4675813D" wp14:editId="562C1057">
                <wp:simplePos x="0" y="0"/>
                <wp:positionH relativeFrom="column">
                  <wp:posOffset>-50800</wp:posOffset>
                </wp:positionH>
                <wp:positionV relativeFrom="paragraph">
                  <wp:posOffset>274955</wp:posOffset>
                </wp:positionV>
                <wp:extent cx="5628005" cy="4942205"/>
                <wp:effectExtent l="0" t="0" r="0" b="0"/>
                <wp:wrapTopAndBottom/>
                <wp:docPr id="35" name="Group 35"/>
                <wp:cNvGraphicFramePr/>
                <a:graphic xmlns:a="http://schemas.openxmlformats.org/drawingml/2006/main">
                  <a:graphicData uri="http://schemas.microsoft.com/office/word/2010/wordprocessingGroup">
                    <wpg:wgp>
                      <wpg:cNvGrpSpPr/>
                      <wpg:grpSpPr>
                        <a:xfrm>
                          <a:off x="0" y="0"/>
                          <a:ext cx="5628005" cy="4942205"/>
                          <a:chOff x="0" y="0"/>
                          <a:chExt cx="5628005" cy="4942205"/>
                        </a:xfrm>
                      </wpg:grpSpPr>
                      <pic:pic xmlns:pic="http://schemas.openxmlformats.org/drawingml/2006/picture">
                        <pic:nvPicPr>
                          <pic:cNvPr id="33" name="Picture 3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47625" y="0"/>
                            <a:ext cx="5580380" cy="3393440"/>
                          </a:xfrm>
                          <a:prstGeom prst="rect">
                            <a:avLst/>
                          </a:prstGeom>
                        </pic:spPr>
                      </pic:pic>
                      <pic:pic xmlns:pic="http://schemas.openxmlformats.org/drawingml/2006/picture">
                        <pic:nvPicPr>
                          <pic:cNvPr id="34" name="Picture 3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3476625"/>
                            <a:ext cx="5580380" cy="1465580"/>
                          </a:xfrm>
                          <a:prstGeom prst="rect">
                            <a:avLst/>
                          </a:prstGeom>
                        </pic:spPr>
                      </pic:pic>
                    </wpg:wgp>
                  </a:graphicData>
                </a:graphic>
              </wp:anchor>
            </w:drawing>
          </mc:Choice>
          <mc:Fallback>
            <w:pict>
              <v:group w14:anchorId="4658607E" id="Group 35" o:spid="_x0000_s1026" style="position:absolute;margin-left:-4pt;margin-top:21.65pt;width:443.15pt;height:389.15pt;z-index:251669504" coordsize="56280,49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">
                <v:shape id="Picture 33" o:spid="_x0000_s1027" type="#_x0000_t75" style="position:absolute;left:476;width:55804;height:33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">
                  <v:imagedata r:id="rId46" o:title=""/>
                  <v:path arrowok="t"/>
                </v:shape>
                <v:shape id="Picture 34" o:spid="_x0000_s1028" type="#_x0000_t75" style="position:absolute;top:34766;width:55803;height:14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">
                  <v:imagedata r:id="rId47" o:title=""/>
                  <v:path arrowok="t"/>
                </v:shape>
                <w10:wrap type="topAndBottom"/>
              </v:group>
            </w:pict>
          </mc:Fallback>
        </mc:AlternateContent>
      </w:r>
      <w:r w:rsidRPr="00527C6A">
        <w:rPr>
          <w:b/>
        </w:rPr>
        <w:t>Add New Empl</w:t>
      </w:r>
      <w:r>
        <w:rPr>
          <w:b/>
        </w:rPr>
        <w:t>oyee To Department Successfully</w:t>
      </w:r>
    </w:p>
    <w:p w14:paraId="5E49C5BC" w14:textId="3D4BB152" w:rsidR="00527C6A" w:rsidRPr="00F01A10" w:rsidRDefault="00F01A10" w:rsidP="00F01A10">
      <w:pPr>
        <w:pStyle w:val="Caption"/>
      </w:pPr>
      <w:bookmarkStart w:id="57" w:name="_Toc130804237"/>
      <w:r>
        <w:t xml:space="preserve">Hình </w:t>
      </w:r>
      <w:fldSimple w:instr=" STYLEREF 1 \s ">
        <w:r w:rsidR="00AC3EF9">
          <w:rPr>
            <w:noProof/>
          </w:rPr>
          <w:t>3</w:t>
        </w:r>
      </w:fldSimple>
      <w:r w:rsidR="00AC3EF9">
        <w:t>.</w:t>
      </w:r>
      <w:fldSimple w:instr=" SEQ Hình \* ARABIC \s 1 ">
        <w:r w:rsidR="00AC3EF9">
          <w:rPr>
            <w:noProof/>
          </w:rPr>
          <w:t>14</w:t>
        </w:r>
      </w:fldSimple>
      <w:r>
        <w:t xml:space="preserve">: </w:t>
      </w:r>
      <w:r w:rsidRPr="00F01A10">
        <w:t>Add new e</w:t>
      </w:r>
      <w:r w:rsidRPr="00F01A10">
        <w:t>mpl</w:t>
      </w:r>
      <w:r w:rsidRPr="00F01A10">
        <w:t>oyee to department s</w:t>
      </w:r>
      <w:r w:rsidRPr="00F01A10">
        <w:t>uccessfully</w:t>
      </w:r>
      <w:bookmarkEnd w:id="57"/>
    </w:p>
    <w:p w14:paraId="6F9C859F" w14:textId="3C8B9FCB" w:rsidR="00527C6A" w:rsidRPr="00F01A10" w:rsidRDefault="00527C6A" w:rsidP="00C74F78">
      <w:pPr>
        <w:pStyle w:val="ListParagraph"/>
        <w:ind w:left="0"/>
        <w:rPr>
          <w:b/>
        </w:rPr>
      </w:pPr>
      <w:r w:rsidRPr="00F01A10">
        <w:rPr>
          <w:b/>
        </w:rPr>
        <w:t>Statistic</w:t>
      </w:r>
    </w:p>
    <w:p w14:paraId="537E0DD4" w14:textId="1A488114" w:rsidR="00527C6A" w:rsidRDefault="00527C6A" w:rsidP="00527C6A">
      <w:pPr>
        <w:pStyle w:val="ListParagraph"/>
        <w:rPr>
          <w:b/>
        </w:rPr>
      </w:pPr>
      <w:r>
        <w:rPr>
          <w:noProof/>
        </w:rPr>
        <w:drawing>
          <wp:inline distT="0" distB="0" distL="0" distR="0" wp14:anchorId="36D63D46" wp14:editId="3888FA63">
            <wp:extent cx="5051392" cy="1695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4076" cy="1696351"/>
                    </a:xfrm>
                    <a:prstGeom prst="rect">
                      <a:avLst/>
                    </a:prstGeom>
                  </pic:spPr>
                </pic:pic>
              </a:graphicData>
            </a:graphic>
          </wp:inline>
        </w:drawing>
      </w:r>
    </w:p>
    <w:p w14:paraId="6A8CAAB7" w14:textId="15690567" w:rsidR="00F01A10" w:rsidRDefault="00F01A10" w:rsidP="00F01A10">
      <w:pPr>
        <w:pStyle w:val="Caption"/>
        <w:rPr>
          <w:b/>
        </w:rPr>
      </w:pPr>
      <w:bookmarkStart w:id="58" w:name="_Toc130804238"/>
      <w:r>
        <w:t xml:space="preserve">Hình </w:t>
      </w:r>
      <w:fldSimple w:instr=" STYLEREF 1 \s ">
        <w:r w:rsidR="00AC3EF9">
          <w:rPr>
            <w:noProof/>
          </w:rPr>
          <w:t>3</w:t>
        </w:r>
      </w:fldSimple>
      <w:r w:rsidR="00AC3EF9">
        <w:t>.</w:t>
      </w:r>
      <w:fldSimple w:instr=" SEQ Hình \* ARABIC \s 1 ">
        <w:r w:rsidR="00AC3EF9">
          <w:rPr>
            <w:noProof/>
          </w:rPr>
          <w:t>15</w:t>
        </w:r>
      </w:fldSimple>
      <w:r>
        <w:t>: Giao diện Statistic.</w:t>
      </w:r>
      <w:bookmarkEnd w:id="58"/>
    </w:p>
    <w:p w14:paraId="4212385D" w14:textId="77777777" w:rsidR="00527C6A" w:rsidRDefault="00527C6A" w:rsidP="00527C6A">
      <w:pPr>
        <w:pStyle w:val="ListParagraph"/>
        <w:rPr>
          <w:b/>
        </w:rPr>
      </w:pPr>
    </w:p>
    <w:p w14:paraId="2CE0D659" w14:textId="68F68584" w:rsidR="00527C6A" w:rsidRDefault="00F01A10" w:rsidP="00C74F78">
      <w:pPr>
        <w:pStyle w:val="ListParagraph"/>
        <w:numPr>
          <w:ilvl w:val="0"/>
          <w:numId w:val="28"/>
        </w:numPr>
        <w:ind w:left="0" w:firstLine="0"/>
        <w:rPr>
          <w:b/>
        </w:rPr>
      </w:pPr>
      <w:r>
        <w:rPr>
          <w:b/>
        </w:rPr>
        <w:t>Statistics of the top 5 highest-paid e</w:t>
      </w:r>
      <w:r w:rsidR="00527C6A" w:rsidRPr="00527C6A">
        <w:rPr>
          <w:b/>
        </w:rPr>
        <w:t>mployees</w:t>
      </w:r>
    </w:p>
    <w:p w14:paraId="512E1423" w14:textId="19DF0178" w:rsidR="00527C6A" w:rsidRDefault="00C74F78" w:rsidP="00527C6A">
      <w:pPr>
        <w:pStyle w:val="ListParagraph"/>
        <w:rPr>
          <w:b/>
        </w:rPr>
      </w:pPr>
      <w:r>
        <w:rPr>
          <w:noProof/>
        </w:rPr>
        <w:lastRenderedPageBreak/>
        <w:drawing>
          <wp:inline distT="0" distB="0" distL="0" distR="0" wp14:anchorId="238881A2" wp14:editId="4A76BF9B">
            <wp:extent cx="5264785" cy="1098128"/>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2923" cy="1099825"/>
                    </a:xfrm>
                    <a:prstGeom prst="rect">
                      <a:avLst/>
                    </a:prstGeom>
                  </pic:spPr>
                </pic:pic>
              </a:graphicData>
            </a:graphic>
          </wp:inline>
        </w:drawing>
      </w:r>
    </w:p>
    <w:p w14:paraId="1B482972" w14:textId="27E3177E" w:rsidR="00F01A10" w:rsidRDefault="00F01A10" w:rsidP="00F01A10">
      <w:pPr>
        <w:pStyle w:val="Caption"/>
        <w:rPr>
          <w:b/>
        </w:rPr>
      </w:pPr>
      <w:bookmarkStart w:id="59" w:name="_Toc130804239"/>
      <w:r>
        <w:t xml:space="preserve">Hình </w:t>
      </w:r>
      <w:fldSimple w:instr=" STYLEREF 1 \s ">
        <w:r w:rsidR="00AC3EF9">
          <w:rPr>
            <w:noProof/>
          </w:rPr>
          <w:t>3</w:t>
        </w:r>
      </w:fldSimple>
      <w:r w:rsidR="00AC3EF9">
        <w:t>.</w:t>
      </w:r>
      <w:fldSimple w:instr=" SEQ Hình \* ARABIC \s 1 ">
        <w:r w:rsidR="00AC3EF9">
          <w:rPr>
            <w:noProof/>
          </w:rPr>
          <w:t>16</w:t>
        </w:r>
      </w:fldSimple>
      <w:r>
        <w:t xml:space="preserve">: </w:t>
      </w:r>
      <w:r w:rsidRPr="00F01A10">
        <w:t>Statistics of the top 5 highest-paid employees</w:t>
      </w:r>
      <w:r>
        <w:t>.</w:t>
      </w:r>
      <w:bookmarkEnd w:id="59"/>
    </w:p>
    <w:p w14:paraId="72636BB5" w14:textId="7257D951" w:rsidR="00C74F78" w:rsidRDefault="00F01A10" w:rsidP="00C74F78">
      <w:pPr>
        <w:pStyle w:val="ListParagraph"/>
        <w:numPr>
          <w:ilvl w:val="0"/>
          <w:numId w:val="28"/>
        </w:numPr>
        <w:ind w:left="0" w:firstLine="0"/>
        <w:rPr>
          <w:b/>
        </w:rPr>
      </w:pPr>
      <w:r>
        <w:rPr>
          <w:b/>
        </w:rPr>
        <w:t>Statistics of the top 5 lowest-paid e</w:t>
      </w:r>
      <w:r w:rsidR="00C74F78" w:rsidRPr="00C74F78">
        <w:rPr>
          <w:b/>
        </w:rPr>
        <w:t>mployees</w:t>
      </w:r>
    </w:p>
    <w:p w14:paraId="7D0D342A" w14:textId="51C6C44C" w:rsidR="00F01A10" w:rsidRDefault="00C74F78" w:rsidP="00F01A10">
      <w:pPr>
        <w:pStyle w:val="ListParagraph"/>
        <w:rPr>
          <w:b/>
        </w:rPr>
      </w:pPr>
      <w:bookmarkStart w:id="60" w:name="_Toc130804240"/>
      <w:r>
        <w:rPr>
          <w:noProof/>
        </w:rPr>
        <w:drawing>
          <wp:inline distT="0" distB="0" distL="0" distR="0" wp14:anchorId="4F240FAF" wp14:editId="6F9969D3">
            <wp:extent cx="5265362" cy="1181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1765" cy="1187023"/>
                    </a:xfrm>
                    <a:prstGeom prst="rect">
                      <a:avLst/>
                    </a:prstGeom>
                  </pic:spPr>
                </pic:pic>
              </a:graphicData>
            </a:graphic>
          </wp:inline>
        </w:drawing>
      </w:r>
      <w:r w:rsidR="00F01A10" w:rsidRPr="00F01A10">
        <w:rPr>
          <w:i/>
        </w:rPr>
        <w:t xml:space="preserve">Hình </w:t>
      </w:r>
      <w:r w:rsidR="00AC3EF9">
        <w:rPr>
          <w:i/>
        </w:rPr>
        <w:fldChar w:fldCharType="begin"/>
      </w:r>
      <w:r w:rsidR="00AC3EF9">
        <w:rPr>
          <w:i/>
        </w:rPr>
        <w:instrText xml:space="preserve"> STYLEREF 1 \s </w:instrText>
      </w:r>
      <w:r w:rsidR="00AC3EF9">
        <w:rPr>
          <w:i/>
        </w:rPr>
        <w:fldChar w:fldCharType="separate"/>
      </w:r>
      <w:r w:rsidR="00AC3EF9">
        <w:rPr>
          <w:i/>
          <w:noProof/>
        </w:rPr>
        <w:t>3</w:t>
      </w:r>
      <w:r w:rsidR="00AC3EF9">
        <w:rPr>
          <w:i/>
        </w:rPr>
        <w:fldChar w:fldCharType="end"/>
      </w:r>
      <w:r w:rsidR="00AC3EF9">
        <w:rPr>
          <w:i/>
        </w:rPr>
        <w:t>.</w:t>
      </w:r>
      <w:r w:rsidR="00AC3EF9">
        <w:rPr>
          <w:i/>
        </w:rPr>
        <w:fldChar w:fldCharType="begin"/>
      </w:r>
      <w:r w:rsidR="00AC3EF9">
        <w:rPr>
          <w:i/>
        </w:rPr>
        <w:instrText xml:space="preserve"> SEQ Hình \* ARABIC \s 1 </w:instrText>
      </w:r>
      <w:r w:rsidR="00AC3EF9">
        <w:rPr>
          <w:i/>
        </w:rPr>
        <w:fldChar w:fldCharType="separate"/>
      </w:r>
      <w:r w:rsidR="00AC3EF9">
        <w:rPr>
          <w:i/>
          <w:noProof/>
        </w:rPr>
        <w:t>17</w:t>
      </w:r>
      <w:r w:rsidR="00AC3EF9">
        <w:rPr>
          <w:i/>
        </w:rPr>
        <w:fldChar w:fldCharType="end"/>
      </w:r>
      <w:r w:rsidR="00F01A10" w:rsidRPr="00F01A10">
        <w:rPr>
          <w:i/>
        </w:rPr>
        <w:t xml:space="preserve">: </w:t>
      </w:r>
      <w:r w:rsidR="00F01A10" w:rsidRPr="00F01A10">
        <w:rPr>
          <w:i/>
        </w:rPr>
        <w:t>Statistics of the top 5 lowest-paid employees</w:t>
      </w:r>
      <w:r w:rsidR="00F01A10">
        <w:rPr>
          <w:i/>
        </w:rPr>
        <w:t>.</w:t>
      </w:r>
      <w:bookmarkEnd w:id="60"/>
    </w:p>
    <w:p w14:paraId="4329252E" w14:textId="38A25939" w:rsidR="00527C6A" w:rsidRDefault="00AC3EF9" w:rsidP="00C74F78">
      <w:pPr>
        <w:pStyle w:val="ListParagraph"/>
        <w:numPr>
          <w:ilvl w:val="0"/>
          <w:numId w:val="28"/>
        </w:numPr>
        <w:ind w:left="0" w:firstLine="0"/>
        <w:rPr>
          <w:b/>
        </w:rPr>
      </w:pPr>
      <w:r>
        <w:rPr>
          <w:noProof/>
        </w:rPr>
        <w:drawing>
          <wp:anchor distT="0" distB="0" distL="114300" distR="114300" simplePos="0" relativeHeight="251671552" behindDoc="0" locked="0" layoutInCell="1" allowOverlap="1" wp14:anchorId="73896F6A" wp14:editId="0E7F976A">
            <wp:simplePos x="0" y="0"/>
            <wp:positionH relativeFrom="column">
              <wp:posOffset>387350</wp:posOffset>
            </wp:positionH>
            <wp:positionV relativeFrom="paragraph">
              <wp:posOffset>297815</wp:posOffset>
            </wp:positionV>
            <wp:extent cx="4972050" cy="2298078"/>
            <wp:effectExtent l="0" t="0" r="0" b="698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972050" cy="2298078"/>
                    </a:xfrm>
                    <a:prstGeom prst="rect">
                      <a:avLst/>
                    </a:prstGeom>
                  </pic:spPr>
                </pic:pic>
              </a:graphicData>
            </a:graphic>
          </wp:anchor>
        </w:drawing>
      </w:r>
      <w:r w:rsidR="00C74F78" w:rsidRPr="00C74F78">
        <w:rPr>
          <w:b/>
        </w:rPr>
        <w:t>Statistics of the number of employees per department</w:t>
      </w:r>
    </w:p>
    <w:p w14:paraId="0F9B18E7" w14:textId="6A5ACE1F" w:rsidR="00C74F78" w:rsidRDefault="00C74F78" w:rsidP="00C74F78">
      <w:pPr>
        <w:pStyle w:val="ListParagraph"/>
        <w:ind w:left="1080"/>
        <w:rPr>
          <w:b/>
        </w:rPr>
      </w:pPr>
    </w:p>
    <w:p w14:paraId="50327D7E" w14:textId="5AC9D28D" w:rsidR="00F01A10" w:rsidRDefault="00F01A10" w:rsidP="00AC3EF9">
      <w:pPr>
        <w:pStyle w:val="Caption"/>
        <w:rPr>
          <w:b/>
        </w:rPr>
      </w:pPr>
      <w:bookmarkStart w:id="61" w:name="_Toc130804241"/>
      <w:r>
        <w:t xml:space="preserve">Hình </w:t>
      </w:r>
      <w:fldSimple w:instr=" STYLEREF 1 \s ">
        <w:r w:rsidR="00AC3EF9">
          <w:rPr>
            <w:noProof/>
          </w:rPr>
          <w:t>3</w:t>
        </w:r>
      </w:fldSimple>
      <w:r w:rsidR="00AC3EF9">
        <w:t>.</w:t>
      </w:r>
      <w:fldSimple w:instr=" SEQ Hình \* ARABIC \s 1 ">
        <w:r w:rsidR="00AC3EF9">
          <w:rPr>
            <w:noProof/>
          </w:rPr>
          <w:t>18</w:t>
        </w:r>
      </w:fldSimple>
      <w:r>
        <w:t xml:space="preserve">: </w:t>
      </w:r>
      <w:r w:rsidRPr="00F01A10">
        <w:t>Statistics of the number of employees per department</w:t>
      </w:r>
      <w:r>
        <w:t>.</w:t>
      </w:r>
      <w:bookmarkEnd w:id="61"/>
    </w:p>
    <w:p w14:paraId="7C5D06B8" w14:textId="41766FFA" w:rsidR="00C74F78" w:rsidRDefault="00C74F78" w:rsidP="00C74F78">
      <w:pPr>
        <w:pStyle w:val="ListParagraph"/>
        <w:numPr>
          <w:ilvl w:val="0"/>
          <w:numId w:val="28"/>
        </w:numPr>
        <w:ind w:left="0" w:firstLine="0"/>
        <w:rPr>
          <w:b/>
        </w:rPr>
      </w:pPr>
      <w:r w:rsidRPr="00C74F78">
        <w:rPr>
          <w:b/>
        </w:rPr>
        <w:t>Statistics of the department with the highest average salary</w:t>
      </w:r>
    </w:p>
    <w:p w14:paraId="77B2AB86" w14:textId="77777777" w:rsidR="00AC3EF9" w:rsidRDefault="00AC3EF9" w:rsidP="00AC3EF9">
      <w:pPr>
        <w:pStyle w:val="ListParagraph"/>
        <w:ind w:left="0"/>
        <w:rPr>
          <w:b/>
        </w:rPr>
      </w:pPr>
    </w:p>
    <w:p w14:paraId="48C68979" w14:textId="606A5C4C" w:rsidR="00F01A10" w:rsidRDefault="00C74F78" w:rsidP="00F01A10">
      <w:pPr>
        <w:pStyle w:val="ListParagraph"/>
        <w:ind w:left="0"/>
        <w:rPr>
          <w:i/>
        </w:rPr>
      </w:pPr>
      <w:bookmarkStart w:id="62" w:name="_Toc130804242"/>
      <w:r>
        <w:rPr>
          <w:noProof/>
        </w:rPr>
        <w:drawing>
          <wp:inline distT="0" distB="0" distL="0" distR="0" wp14:anchorId="7D4010F1" wp14:editId="2B40C94E">
            <wp:extent cx="5580380" cy="1191260"/>
            <wp:effectExtent l="0" t="0" r="127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1191260"/>
                    </a:xfrm>
                    <a:prstGeom prst="rect">
                      <a:avLst/>
                    </a:prstGeom>
                  </pic:spPr>
                </pic:pic>
              </a:graphicData>
            </a:graphic>
          </wp:inline>
        </w:drawing>
      </w:r>
      <w:r w:rsidR="00F01A10" w:rsidRPr="00F01A10">
        <w:rPr>
          <w:i/>
        </w:rPr>
        <w:t xml:space="preserve">Hình </w:t>
      </w:r>
      <w:r w:rsidR="00AC3EF9">
        <w:rPr>
          <w:i/>
        </w:rPr>
        <w:fldChar w:fldCharType="begin"/>
      </w:r>
      <w:r w:rsidR="00AC3EF9">
        <w:rPr>
          <w:i/>
        </w:rPr>
        <w:instrText xml:space="preserve"> STYLEREF 1 \s </w:instrText>
      </w:r>
      <w:r w:rsidR="00AC3EF9">
        <w:rPr>
          <w:i/>
        </w:rPr>
        <w:fldChar w:fldCharType="separate"/>
      </w:r>
      <w:r w:rsidR="00AC3EF9">
        <w:rPr>
          <w:i/>
          <w:noProof/>
        </w:rPr>
        <w:t>3</w:t>
      </w:r>
      <w:r w:rsidR="00AC3EF9">
        <w:rPr>
          <w:i/>
        </w:rPr>
        <w:fldChar w:fldCharType="end"/>
      </w:r>
      <w:r w:rsidR="00AC3EF9">
        <w:rPr>
          <w:i/>
        </w:rPr>
        <w:t>.</w:t>
      </w:r>
      <w:r w:rsidR="00AC3EF9">
        <w:rPr>
          <w:i/>
        </w:rPr>
        <w:fldChar w:fldCharType="begin"/>
      </w:r>
      <w:r w:rsidR="00AC3EF9">
        <w:rPr>
          <w:i/>
        </w:rPr>
        <w:instrText xml:space="preserve"> SEQ Hình \* ARABIC \s 1 </w:instrText>
      </w:r>
      <w:r w:rsidR="00AC3EF9">
        <w:rPr>
          <w:i/>
        </w:rPr>
        <w:fldChar w:fldCharType="separate"/>
      </w:r>
      <w:r w:rsidR="00AC3EF9">
        <w:rPr>
          <w:i/>
          <w:noProof/>
        </w:rPr>
        <w:t>19</w:t>
      </w:r>
      <w:r w:rsidR="00AC3EF9">
        <w:rPr>
          <w:i/>
        </w:rPr>
        <w:fldChar w:fldCharType="end"/>
      </w:r>
      <w:r w:rsidR="00F01A10" w:rsidRPr="00F01A10">
        <w:rPr>
          <w:i/>
        </w:rPr>
        <w:t xml:space="preserve">: </w:t>
      </w:r>
      <w:r w:rsidR="00F01A10" w:rsidRPr="00F01A10">
        <w:rPr>
          <w:i/>
        </w:rPr>
        <w:t>Statistics of the department with the highest average salary</w:t>
      </w:r>
      <w:r w:rsidR="00F01A10">
        <w:rPr>
          <w:i/>
        </w:rPr>
        <w:t>.</w:t>
      </w:r>
      <w:bookmarkEnd w:id="62"/>
    </w:p>
    <w:p w14:paraId="6B63C997" w14:textId="77777777" w:rsidR="00AC3EF9" w:rsidRPr="00F01A10" w:rsidRDefault="00AC3EF9" w:rsidP="00F01A10">
      <w:pPr>
        <w:pStyle w:val="ListParagraph"/>
        <w:ind w:left="0"/>
        <w:rPr>
          <w:i/>
        </w:rPr>
      </w:pPr>
    </w:p>
    <w:p w14:paraId="16603413" w14:textId="2E70133B" w:rsidR="00C74F78" w:rsidRDefault="00C74F78" w:rsidP="00C74F78">
      <w:pPr>
        <w:pStyle w:val="ListParagraph"/>
        <w:numPr>
          <w:ilvl w:val="0"/>
          <w:numId w:val="28"/>
        </w:numPr>
        <w:ind w:left="0" w:firstLine="0"/>
        <w:rPr>
          <w:b/>
        </w:rPr>
      </w:pPr>
      <w:r w:rsidRPr="00C74F78">
        <w:rPr>
          <w:b/>
        </w:rPr>
        <w:t>Statistics of total salary payable to employees each month by year</w:t>
      </w:r>
    </w:p>
    <w:p w14:paraId="7F291ED5" w14:textId="77777777" w:rsidR="00AC3EF9" w:rsidRDefault="00C74F78" w:rsidP="00AC3EF9">
      <w:pPr>
        <w:pStyle w:val="Caption"/>
        <w:rPr>
          <w:i w:val="0"/>
        </w:rPr>
      </w:pPr>
      <w:r>
        <w:rPr>
          <w:noProof/>
        </w:rPr>
        <w:lastRenderedPageBreak/>
        <w:drawing>
          <wp:inline distT="0" distB="0" distL="0" distR="0" wp14:anchorId="28848E95" wp14:editId="3BA45267">
            <wp:extent cx="5580380" cy="259778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2597785"/>
                    </a:xfrm>
                    <a:prstGeom prst="rect">
                      <a:avLst/>
                    </a:prstGeom>
                  </pic:spPr>
                </pic:pic>
              </a:graphicData>
            </a:graphic>
          </wp:inline>
        </w:drawing>
      </w:r>
      <w:r w:rsidR="00F01A10" w:rsidRPr="00F01A10">
        <w:rPr>
          <w:i w:val="0"/>
        </w:rPr>
        <w:t xml:space="preserve"> </w:t>
      </w:r>
    </w:p>
    <w:p w14:paraId="551FBCF7" w14:textId="27EB0B9C" w:rsidR="00C74F78" w:rsidRPr="00F01A10" w:rsidRDefault="00AC3EF9" w:rsidP="00AC3EF9">
      <w:pPr>
        <w:pStyle w:val="Caption"/>
        <w:rPr>
          <w:b/>
          <w:i w:val="0"/>
        </w:rPr>
      </w:pPr>
      <w:bookmarkStart w:id="63" w:name="_Toc130804243"/>
      <w:r w:rsidRPr="00AC3EF9">
        <w:t xml:space="preserve">Hình </w:t>
      </w:r>
      <w:fldSimple w:instr=" STYLEREF 1 \s ">
        <w:r w:rsidRPr="00AC3EF9">
          <w:rPr>
            <w:noProof/>
          </w:rPr>
          <w:t>3</w:t>
        </w:r>
      </w:fldSimple>
      <w:r w:rsidRPr="00AC3EF9">
        <w:t>.</w:t>
      </w:r>
      <w:fldSimple w:instr=" SEQ Hình \* ARABIC \s 1 ">
        <w:r w:rsidRPr="00AC3EF9">
          <w:rPr>
            <w:noProof/>
          </w:rPr>
          <w:t>20</w:t>
        </w:r>
      </w:fldSimple>
      <w:r w:rsidRPr="00AC3EF9">
        <w:t xml:space="preserve">: </w:t>
      </w:r>
      <w:r w:rsidR="00F01A10" w:rsidRPr="00AC3EF9">
        <w:t>Statistics of total salary payable to employees each month by year</w:t>
      </w:r>
      <w:r w:rsidR="00F01A10" w:rsidRPr="00AC3EF9">
        <w:t>.</w:t>
      </w:r>
      <w:bookmarkEnd w:id="63"/>
    </w:p>
    <w:p w14:paraId="376ACEE9" w14:textId="09B6E4A0" w:rsidR="006235A5" w:rsidRDefault="006235A5" w:rsidP="006235A5">
      <w:pPr>
        <w:pStyle w:val="Heading2"/>
        <w:rPr>
          <w:lang w:val="vi-VN"/>
        </w:rPr>
      </w:pPr>
      <w:bookmarkStart w:id="64" w:name="_Toc130804326"/>
      <w:r w:rsidRPr="006235A5">
        <w:rPr>
          <w:lang w:val="vi-VN"/>
        </w:rPr>
        <w:t>Những hạn chế</w:t>
      </w:r>
      <w:bookmarkEnd w:id="64"/>
    </w:p>
    <w:p w14:paraId="6D6D769D" w14:textId="31F9DB4A" w:rsidR="00D83963" w:rsidRDefault="00D83963" w:rsidP="00D83963">
      <w:pPr>
        <w:pStyle w:val="ListParagraph"/>
        <w:numPr>
          <w:ilvl w:val="0"/>
          <w:numId w:val="25"/>
        </w:numPr>
        <w:spacing w:line="360" w:lineRule="auto"/>
      </w:pPr>
      <w:r>
        <w:t>Trong trường hợp có nhiều admin thì hệ thống vẫn chưa xác nhận được lịch sử ai là truy cập vào hệ thống để thao tác ở các chức năng.</w:t>
      </w:r>
    </w:p>
    <w:p w14:paraId="595E8172" w14:textId="1F25A786" w:rsidR="00A96311" w:rsidRPr="00D83963" w:rsidRDefault="00A96311" w:rsidP="00A96311">
      <w:pPr>
        <w:pStyle w:val="ListParagraph"/>
        <w:numPr>
          <w:ilvl w:val="0"/>
          <w:numId w:val="25"/>
        </w:numPr>
        <w:spacing w:line="360" w:lineRule="auto"/>
      </w:pPr>
      <w:r>
        <w:t xml:space="preserve">Sau khi thực hiện chức năng chương trình sẽ phải quay lại menu chức năng chính mà không thể thực hiện lại chức năng hiện tại. Thay vào đó muốn thực hiện lại chức năng đó thì phải nhấn lại chức năng theo menu chính. </w:t>
      </w:r>
    </w:p>
    <w:p w14:paraId="1BF71B1C" w14:textId="5F9C297A" w:rsidR="006235A5" w:rsidRDefault="006235A5" w:rsidP="006235A5">
      <w:pPr>
        <w:pStyle w:val="Heading2"/>
        <w:rPr>
          <w:lang w:val="vi-VN"/>
        </w:rPr>
      </w:pPr>
      <w:bookmarkStart w:id="65" w:name="_Toc130804327"/>
      <w:r w:rsidRPr="006235A5">
        <w:rPr>
          <w:lang w:val="vi-VN"/>
        </w:rPr>
        <w:t>Hướng phát triển</w:t>
      </w:r>
      <w:bookmarkEnd w:id="65"/>
    </w:p>
    <w:p w14:paraId="04F02343" w14:textId="4DB9210A" w:rsidR="002C64B9" w:rsidRDefault="002C64B9" w:rsidP="004450CA">
      <w:pPr>
        <w:pStyle w:val="ListParagraph"/>
        <w:numPr>
          <w:ilvl w:val="0"/>
          <w:numId w:val="22"/>
        </w:numPr>
        <w:spacing w:line="360" w:lineRule="auto"/>
      </w:pPr>
      <w:r w:rsidRPr="002C64B9">
        <w:t>Tích hợp trí tuệ nhân tạo (AI) và học máy (machine learning) vào phần mềm</w:t>
      </w:r>
    </w:p>
    <w:p w14:paraId="5235563F" w14:textId="65408BB7" w:rsidR="002C64B9" w:rsidRDefault="002C64B9" w:rsidP="004450CA">
      <w:pPr>
        <w:pStyle w:val="ListParagraph"/>
        <w:numPr>
          <w:ilvl w:val="0"/>
          <w:numId w:val="22"/>
        </w:numPr>
        <w:spacing w:line="360" w:lineRule="auto"/>
      </w:pPr>
      <w:r w:rsidRPr="002C64B9">
        <w:t>Tích hợp công nghệ blockchain vào phần mềm: Công nghệ blockchain có thể được sử dụng để tạo ra hệ thống quản lý thông tin nhân sự an toàn và bảo mật hơn.</w:t>
      </w:r>
    </w:p>
    <w:p w14:paraId="783CDEB8" w14:textId="7BFDABC0" w:rsidR="00E9234C" w:rsidRDefault="00E9234C" w:rsidP="004450CA">
      <w:pPr>
        <w:pStyle w:val="ListParagraph"/>
        <w:numPr>
          <w:ilvl w:val="0"/>
          <w:numId w:val="22"/>
        </w:numPr>
        <w:spacing w:line="360" w:lineRule="auto"/>
      </w:pPr>
      <w:r w:rsidRPr="00E9234C">
        <w:t>Tích hợp tính năng đánh giá hiệu suất</w:t>
      </w:r>
    </w:p>
    <w:p w14:paraId="4DB2D524" w14:textId="266F78E5" w:rsidR="00E9234C" w:rsidRPr="00E9234C" w:rsidRDefault="00E9234C" w:rsidP="004450CA">
      <w:pPr>
        <w:pStyle w:val="ListParagraph"/>
        <w:numPr>
          <w:ilvl w:val="0"/>
          <w:numId w:val="22"/>
        </w:numPr>
        <w:spacing w:line="360" w:lineRule="auto"/>
      </w:pPr>
      <w:r w:rsidRPr="00E9234C">
        <w:rPr>
          <w:lang w:val="vi-VN"/>
        </w:rPr>
        <w:t>Phát triển tính năng tự động hoá (automation)</w:t>
      </w:r>
      <w:r>
        <w:t xml:space="preserve"> </w:t>
      </w:r>
      <w:r w:rsidRPr="00E9234C">
        <w:t>để tối ưu hoá quy trình quản lý nhân sự, giảm thiểu công sức và thời gian làm việc.</w:t>
      </w:r>
    </w:p>
    <w:p w14:paraId="01FDF7EF" w14:textId="77777777" w:rsidR="006235A5" w:rsidRPr="006235A5" w:rsidRDefault="006235A5" w:rsidP="006235A5">
      <w:pPr>
        <w:rPr>
          <w:lang w:val="vi-VN"/>
        </w:rPr>
      </w:pPr>
    </w:p>
    <w:p w14:paraId="394023E4" w14:textId="77777777" w:rsidR="006235A5" w:rsidRPr="006235A5" w:rsidRDefault="006235A5" w:rsidP="006235A5">
      <w:pPr>
        <w:rPr>
          <w:lang w:val="vi-VN"/>
        </w:rPr>
      </w:pPr>
    </w:p>
    <w:p w14:paraId="109C0BDC" w14:textId="77777777" w:rsidR="00A92218" w:rsidRDefault="00A92218">
      <w:pPr>
        <w:pStyle w:val="binhthuong"/>
      </w:pPr>
    </w:p>
    <w:p w14:paraId="4D7FAC0C" w14:textId="77777777" w:rsidR="00A92218" w:rsidRDefault="00A92218">
      <w:pPr>
        <w:pStyle w:val="binhthuong"/>
      </w:pPr>
    </w:p>
    <w:p w14:paraId="35F819E2" w14:textId="77777777" w:rsidR="00A92218" w:rsidRDefault="00A57AE5">
      <w:pPr>
        <w:pStyle w:val="binhthuong"/>
        <w:tabs>
          <w:tab w:val="left" w:pos="972"/>
        </w:tabs>
        <w:ind w:firstLine="0"/>
      </w:pPr>
      <w:r>
        <w:tab/>
      </w:r>
      <w:r>
        <w:br w:type="textWrapping" w:clear="all"/>
      </w:r>
    </w:p>
    <w:p w14:paraId="0A05BE8F" w14:textId="5615674D" w:rsidR="00A92218" w:rsidRDefault="00A92218">
      <w:pPr>
        <w:pStyle w:val="binhthuong"/>
      </w:pPr>
    </w:p>
    <w:p w14:paraId="196C240E" w14:textId="77777777" w:rsidR="00A92218" w:rsidRDefault="00A92218">
      <w:pPr>
        <w:pStyle w:val="binhthuong"/>
      </w:pPr>
    </w:p>
    <w:p w14:paraId="64AFF816" w14:textId="77777777" w:rsidR="00A92218" w:rsidRDefault="00A92218">
      <w:pPr>
        <w:pStyle w:val="binhthuong"/>
      </w:pPr>
    </w:p>
    <w:p w14:paraId="4DCD5D60" w14:textId="77777777" w:rsidR="00A92218" w:rsidRDefault="00A92218">
      <w:pPr>
        <w:pStyle w:val="binhthuong"/>
      </w:pPr>
    </w:p>
    <w:p w14:paraId="5A840F9A" w14:textId="77777777" w:rsidR="00A92218" w:rsidRDefault="00A92218">
      <w:pPr>
        <w:pStyle w:val="binhthuong"/>
      </w:pPr>
    </w:p>
    <w:p w14:paraId="17577E16" w14:textId="77777777" w:rsidR="00A92218" w:rsidRDefault="00A92218">
      <w:pPr>
        <w:pStyle w:val="binhthuong"/>
      </w:pPr>
    </w:p>
    <w:p w14:paraId="128CBE21" w14:textId="77777777" w:rsidR="00A92218" w:rsidRDefault="00A92218">
      <w:pPr>
        <w:pStyle w:val="binhthuong"/>
      </w:pPr>
    </w:p>
    <w:p w14:paraId="3C66AAF1" w14:textId="77777777" w:rsidR="00A92218" w:rsidRDefault="00A92218">
      <w:pPr>
        <w:pStyle w:val="binhthuong"/>
      </w:pPr>
    </w:p>
    <w:p w14:paraId="49B8A6CF" w14:textId="4D5CAE8B" w:rsidR="00A92218" w:rsidRDefault="00A92218">
      <w:pPr>
        <w:pStyle w:val="binhthuong"/>
      </w:pPr>
    </w:p>
    <w:p w14:paraId="4BE42313" w14:textId="77777777" w:rsidR="00A92218" w:rsidRDefault="00A92218">
      <w:pPr>
        <w:pStyle w:val="binhthuong"/>
      </w:pPr>
    </w:p>
    <w:p w14:paraId="0A225B82" w14:textId="77777777" w:rsidR="00A92218" w:rsidRDefault="00A92218">
      <w:pPr>
        <w:pStyle w:val="binhthuong"/>
        <w:ind w:firstLine="0"/>
      </w:pPr>
    </w:p>
    <w:p w14:paraId="2D757F58" w14:textId="65B160F5" w:rsidR="00A92218" w:rsidRPr="007533CC" w:rsidRDefault="007533CC" w:rsidP="007533CC">
      <w:pPr>
        <w:spacing w:after="0" w:line="240" w:lineRule="auto"/>
        <w:jc w:val="left"/>
        <w:rPr>
          <w:rFonts w:eastAsia="Times New Roman" w:cs="Times New Roman"/>
          <w:szCs w:val="24"/>
        </w:rPr>
      </w:pPr>
      <w:r>
        <w:br w:type="page"/>
      </w:r>
    </w:p>
    <w:p w14:paraId="285504A9" w14:textId="77777777" w:rsidR="00A92218" w:rsidRDefault="00A57AE5">
      <w:pPr>
        <w:pStyle w:val="Heading1"/>
        <w:rPr>
          <w:caps w:val="0"/>
        </w:rPr>
      </w:pPr>
      <w:bookmarkStart w:id="66" w:name="_Toc122468166"/>
      <w:bookmarkStart w:id="67" w:name="_Toc130804328"/>
      <w:r>
        <w:rPr>
          <w:caps w:val="0"/>
        </w:rPr>
        <w:lastRenderedPageBreak/>
        <w:t>TÀI LIỆU THAM KHẢO</w:t>
      </w:r>
      <w:bookmarkEnd w:id="66"/>
      <w:bookmarkEnd w:id="67"/>
    </w:p>
    <w:p w14:paraId="60A093E5" w14:textId="77777777" w:rsidR="00A92218" w:rsidRDefault="00A92218"/>
    <w:p w14:paraId="589A77C9" w14:textId="4DDB125C" w:rsidR="00A92218" w:rsidRDefault="00A57AE5">
      <w:pPr>
        <w:spacing w:line="276" w:lineRule="auto"/>
        <w:rPr>
          <w:rFonts w:cs="Times New Roman"/>
          <w:b/>
          <w:szCs w:val="28"/>
        </w:rPr>
      </w:pPr>
      <w:r>
        <w:rPr>
          <w:rFonts w:cs="Times New Roman"/>
          <w:b/>
          <w:szCs w:val="28"/>
        </w:rPr>
        <w:t>WEBSITE THAM KHẢO</w:t>
      </w:r>
    </w:p>
    <w:p w14:paraId="6B00B4DC" w14:textId="7EA88907" w:rsidR="008E25D8" w:rsidRDefault="00D15F54">
      <w:pPr>
        <w:spacing w:line="276" w:lineRule="auto"/>
        <w:rPr>
          <w:rFonts w:cs="Times New Roman"/>
          <w:szCs w:val="28"/>
        </w:rPr>
      </w:pPr>
      <w:r>
        <w:rPr>
          <w:rFonts w:cs="Times New Roman"/>
          <w:szCs w:val="28"/>
        </w:rPr>
        <w:t>[1</w:t>
      </w:r>
      <w:r w:rsidR="00A57AE5">
        <w:rPr>
          <w:rFonts w:cs="Times New Roman"/>
          <w:szCs w:val="28"/>
        </w:rPr>
        <w:t xml:space="preserve">] </w:t>
      </w:r>
      <w:r w:rsidRPr="00D15F54">
        <w:rPr>
          <w:rFonts w:cs="Times New Roman"/>
          <w:szCs w:val="28"/>
        </w:rPr>
        <w:t>https://uniduc.com/vi/blog/xay-dung-phan-mem-quan-ly-nhan-su</w:t>
      </w:r>
    </w:p>
    <w:p w14:paraId="42B02312" w14:textId="0F706DF7" w:rsidR="00A92218" w:rsidRDefault="00D15F54">
      <w:pPr>
        <w:spacing w:line="276" w:lineRule="auto"/>
        <w:rPr>
          <w:rFonts w:cs="Times New Roman"/>
          <w:szCs w:val="28"/>
        </w:rPr>
      </w:pPr>
      <w:r>
        <w:rPr>
          <w:rFonts w:cs="Times New Roman"/>
          <w:szCs w:val="28"/>
        </w:rPr>
        <w:t>[2</w:t>
      </w:r>
      <w:r w:rsidR="008E25D8">
        <w:rPr>
          <w:rFonts w:cs="Times New Roman"/>
          <w:szCs w:val="28"/>
        </w:rPr>
        <w:t>]</w:t>
      </w:r>
      <w:hyperlink r:id="rId54" w:history="1">
        <w:r w:rsidR="008E25D8" w:rsidRPr="00315737">
          <w:rPr>
            <w:rStyle w:val="Hyperlink"/>
            <w:rFonts w:cs="Times New Roman"/>
            <w:szCs w:val="28"/>
          </w:rPr>
          <w:t>https://viblo.asia/p/mo-hinh-quan-he-thuc-the-entity-relationship-model-oOVlYEenl8W</w:t>
        </w:r>
      </w:hyperlink>
    </w:p>
    <w:p w14:paraId="20044723" w14:textId="77777777" w:rsidR="008E25D8" w:rsidRDefault="008E25D8">
      <w:pPr>
        <w:spacing w:line="276" w:lineRule="auto"/>
        <w:rPr>
          <w:rFonts w:cs="Times New Roman"/>
          <w:szCs w:val="28"/>
        </w:rPr>
      </w:pPr>
    </w:p>
    <w:p w14:paraId="01CEAAB7" w14:textId="77777777" w:rsidR="008D5976" w:rsidRDefault="008D5976">
      <w:pPr>
        <w:spacing w:after="0" w:line="240" w:lineRule="auto"/>
        <w:jc w:val="left"/>
        <w:rPr>
          <w:rFonts w:eastAsiaTheme="majorEastAsia" w:cs="Times New Roman"/>
          <w:b/>
          <w:caps/>
          <w:szCs w:val="32"/>
        </w:rPr>
      </w:pPr>
      <w:bookmarkStart w:id="68" w:name="_Toc122468167"/>
      <w:r>
        <w:br w:type="page"/>
      </w:r>
    </w:p>
    <w:p w14:paraId="3AC74B2D" w14:textId="3B27D2CC" w:rsidR="00A92218" w:rsidRDefault="00A57AE5">
      <w:pPr>
        <w:pStyle w:val="Style1"/>
      </w:pPr>
      <w:bookmarkStart w:id="69" w:name="_Toc130804329"/>
      <w:r>
        <w:lastRenderedPageBreak/>
        <w:t>PHỤ LỤC</w:t>
      </w:r>
      <w:bookmarkEnd w:id="68"/>
      <w:bookmarkEnd w:id="69"/>
    </w:p>
    <w:p w14:paraId="3C33741F" w14:textId="77777777" w:rsidR="00925060" w:rsidRDefault="00925060">
      <w:pPr>
        <w:rPr>
          <w:rFonts w:cs="Times New Roman"/>
          <w:b/>
          <w:szCs w:val="28"/>
        </w:rPr>
      </w:pPr>
    </w:p>
    <w:p w14:paraId="296ADCB2" w14:textId="2B56CE42" w:rsidR="00A92218" w:rsidRDefault="00A57AE5">
      <w:pPr>
        <w:rPr>
          <w:rFonts w:cs="Times New Roman"/>
          <w:b/>
          <w:szCs w:val="28"/>
        </w:rPr>
      </w:pPr>
      <w:r>
        <w:rPr>
          <w:rFonts w:cs="Times New Roman"/>
          <w:b/>
          <w:szCs w:val="28"/>
        </w:rPr>
        <w:t>Link code:</w:t>
      </w:r>
    </w:p>
    <w:p w14:paraId="7E140ACF" w14:textId="699D6BCC" w:rsidR="00A92218" w:rsidRDefault="00A92218">
      <w:pPr>
        <w:tabs>
          <w:tab w:val="left" w:pos="804"/>
        </w:tabs>
        <w:rPr>
          <w:rFonts w:cs="Times New Roman"/>
          <w:szCs w:val="28"/>
        </w:rPr>
        <w:sectPr w:rsidR="00A92218">
          <w:headerReference w:type="default" r:id="rId55"/>
          <w:pgSz w:w="11907" w:h="16840"/>
          <w:pgMar w:top="1418" w:right="1134" w:bottom="1134" w:left="1985" w:header="720" w:footer="720" w:gutter="0"/>
          <w:pgNumType w:start="1"/>
          <w:cols w:space="720"/>
          <w:docGrid w:linePitch="360"/>
        </w:sectPr>
      </w:pPr>
    </w:p>
    <w:p w14:paraId="61EF9EB5" w14:textId="77777777" w:rsidR="00A92218" w:rsidRDefault="00A92218" w:rsidP="000E60B3">
      <w:pPr>
        <w:spacing w:after="0" w:line="360" w:lineRule="auto"/>
        <w:rPr>
          <w:rFonts w:cs="Times New Roman"/>
        </w:rPr>
      </w:pPr>
    </w:p>
    <w:sectPr w:rsidR="00A92218">
      <w:headerReference w:type="default" r:id="rId56"/>
      <w:pgSz w:w="11907" w:h="16840"/>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30E413" w14:textId="77777777" w:rsidR="00DE4404" w:rsidRDefault="00DE4404">
      <w:pPr>
        <w:spacing w:line="240" w:lineRule="auto"/>
      </w:pPr>
      <w:r>
        <w:separator/>
      </w:r>
    </w:p>
  </w:endnote>
  <w:endnote w:type="continuationSeparator" w:id="0">
    <w:p w14:paraId="003C817E" w14:textId="77777777" w:rsidR="00DE4404" w:rsidRDefault="00DE44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DengXian Light">
    <w:altName w:val="Segoe Print"/>
    <w:charset w:val="86"/>
    <w:family w:val="roman"/>
    <w:pitch w:val="default"/>
    <w:sig w:usb0="A00002BF" w:usb1="38CF7CFA" w:usb2="00000016" w:usb3="00000000" w:csb0="0004000F" w:csb1="00000000"/>
  </w:font>
  <w:font w:name="CIDFont+F1">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2BA12" w14:textId="77777777" w:rsidR="00C82197" w:rsidRDefault="00C82197">
    <w:pPr>
      <w:pStyle w:val="Footer"/>
    </w:pPr>
  </w:p>
  <w:p w14:paraId="52F93A8D" w14:textId="77777777" w:rsidR="00C82197" w:rsidRDefault="00C8219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57396E" w14:textId="77777777" w:rsidR="00DE4404" w:rsidRDefault="00DE4404">
      <w:pPr>
        <w:spacing w:after="0"/>
      </w:pPr>
      <w:r>
        <w:separator/>
      </w:r>
    </w:p>
  </w:footnote>
  <w:footnote w:type="continuationSeparator" w:id="0">
    <w:p w14:paraId="320B4E4A" w14:textId="77777777" w:rsidR="00DE4404" w:rsidRDefault="00DE4404">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3399884"/>
      <w:docPartObj>
        <w:docPartGallery w:val="AutoText"/>
      </w:docPartObj>
    </w:sdtPr>
    <w:sdtEndPr>
      <w:rPr>
        <w:rFonts w:cs="Times New Roman"/>
        <w:sz w:val="26"/>
        <w:szCs w:val="26"/>
      </w:rPr>
    </w:sdtEndPr>
    <w:sdtContent>
      <w:p w14:paraId="6DA86ACB" w14:textId="48BC4E1E" w:rsidR="00C82197" w:rsidRDefault="00C82197">
        <w:pPr>
          <w:pStyle w:val="Header"/>
          <w:jc w:val="center"/>
          <w:rPr>
            <w:rFonts w:cs="Times New Roman"/>
            <w:sz w:val="26"/>
            <w:szCs w:val="26"/>
          </w:rPr>
        </w:pPr>
        <w:r>
          <w:rPr>
            <w:rFonts w:cs="Times New Roman"/>
            <w:sz w:val="26"/>
            <w:szCs w:val="26"/>
          </w:rPr>
          <w:fldChar w:fldCharType="begin"/>
        </w:r>
        <w:r>
          <w:rPr>
            <w:rFonts w:cs="Times New Roman"/>
            <w:sz w:val="26"/>
            <w:szCs w:val="26"/>
          </w:rPr>
          <w:instrText xml:space="preserve"> PAGE   \* MERGEFORMAT </w:instrText>
        </w:r>
        <w:r>
          <w:rPr>
            <w:rFonts w:cs="Times New Roman"/>
            <w:sz w:val="26"/>
            <w:szCs w:val="26"/>
          </w:rPr>
          <w:fldChar w:fldCharType="separate"/>
        </w:r>
        <w:r w:rsidR="006C0AF2">
          <w:rPr>
            <w:rFonts w:cs="Times New Roman"/>
            <w:noProof/>
            <w:sz w:val="26"/>
            <w:szCs w:val="26"/>
          </w:rPr>
          <w:t>14</w:t>
        </w:r>
        <w:r>
          <w:rPr>
            <w:rFonts w:cs="Times New Roman"/>
            <w:sz w:val="26"/>
            <w:szCs w:val="26"/>
          </w:rPr>
          <w:fldChar w:fldCharType="end"/>
        </w:r>
      </w:p>
    </w:sdtContent>
  </w:sdt>
  <w:p w14:paraId="7115D19F" w14:textId="77777777" w:rsidR="00C82197" w:rsidRDefault="00C8219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AD772" w14:textId="2311045E" w:rsidR="00C82197" w:rsidRPr="000E60B3" w:rsidRDefault="00C82197" w:rsidP="000E60B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206AC"/>
    <w:multiLevelType w:val="hybridMultilevel"/>
    <w:tmpl w:val="03B816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24DB1"/>
    <w:multiLevelType w:val="hybridMultilevel"/>
    <w:tmpl w:val="6E820B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A1EF7"/>
    <w:multiLevelType w:val="multilevel"/>
    <w:tmpl w:val="E766F170"/>
    <w:lvl w:ilvl="0">
      <w:start w:val="1"/>
      <w:numFmt w:val="decimal"/>
      <w:pStyle w:val="Heading1"/>
      <w:suff w:val="space"/>
      <w:lvlText w:val="PHẦN %1:"/>
      <w:lvlJc w:val="left"/>
      <w:pPr>
        <w:ind w:left="0" w:firstLine="0"/>
      </w:pPr>
      <w:rPr>
        <w:rFonts w:hint="default"/>
      </w:rPr>
    </w:lvl>
    <w:lvl w:ilvl="1">
      <w:start w:val="1"/>
      <w:numFmt w:val="decimal"/>
      <w:pStyle w:val="Heading2"/>
      <w:suff w:val="space"/>
      <w:lvlText w:val="%1.%2"/>
      <w:lvlJc w:val="left"/>
      <w:pPr>
        <w:ind w:left="3546" w:hanging="3546"/>
      </w:pPr>
      <w:rPr>
        <w:rFonts w:hint="default"/>
      </w:rPr>
    </w:lvl>
    <w:lvl w:ilvl="2">
      <w:start w:val="1"/>
      <w:numFmt w:val="decimal"/>
      <w:pStyle w:val="Heading3"/>
      <w:suff w:val="space"/>
      <w:lvlText w:val="%1.%2.%3"/>
      <w:lvlJc w:val="left"/>
      <w:pPr>
        <w:ind w:left="5672" w:hanging="5672"/>
      </w:pPr>
      <w:rPr>
        <w:rFonts w:hint="default"/>
        <w:b/>
        <w:bCs/>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85C720C"/>
    <w:multiLevelType w:val="hybridMultilevel"/>
    <w:tmpl w:val="10726B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F94AFD"/>
    <w:multiLevelType w:val="hybridMultilevel"/>
    <w:tmpl w:val="3DAC67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AB436A"/>
    <w:multiLevelType w:val="hybridMultilevel"/>
    <w:tmpl w:val="D4929D98"/>
    <w:lvl w:ilvl="0" w:tplc="61101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431462"/>
    <w:multiLevelType w:val="hybridMultilevel"/>
    <w:tmpl w:val="8B5262A0"/>
    <w:lvl w:ilvl="0" w:tplc="C54C68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6E53E0"/>
    <w:multiLevelType w:val="hybridMultilevel"/>
    <w:tmpl w:val="06F060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D9047E"/>
    <w:multiLevelType w:val="hybridMultilevel"/>
    <w:tmpl w:val="EEDE5B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6430D0D"/>
    <w:multiLevelType w:val="hybridMultilevel"/>
    <w:tmpl w:val="DF6237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B40C5F"/>
    <w:multiLevelType w:val="hybridMultilevel"/>
    <w:tmpl w:val="B71A11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BE30DD"/>
    <w:multiLevelType w:val="hybridMultilevel"/>
    <w:tmpl w:val="8676B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2343B39"/>
    <w:multiLevelType w:val="hybridMultilevel"/>
    <w:tmpl w:val="715E99F2"/>
    <w:lvl w:ilvl="0" w:tplc="61101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A81288"/>
    <w:multiLevelType w:val="hybridMultilevel"/>
    <w:tmpl w:val="5EEE6A4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8D39E7"/>
    <w:multiLevelType w:val="hybridMultilevel"/>
    <w:tmpl w:val="007AA656"/>
    <w:lvl w:ilvl="0" w:tplc="61101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32794D"/>
    <w:multiLevelType w:val="hybridMultilevel"/>
    <w:tmpl w:val="BB486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FC74F12"/>
    <w:multiLevelType w:val="hybridMultilevel"/>
    <w:tmpl w:val="51603B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3D257C"/>
    <w:multiLevelType w:val="hybridMultilevel"/>
    <w:tmpl w:val="6CDCC87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1C4BE5"/>
    <w:multiLevelType w:val="hybridMultilevel"/>
    <w:tmpl w:val="8EB8A6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9AC6AEB"/>
    <w:multiLevelType w:val="hybridMultilevel"/>
    <w:tmpl w:val="F1A295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AD9099E"/>
    <w:multiLevelType w:val="hybridMultilevel"/>
    <w:tmpl w:val="F4B8D4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855012"/>
    <w:multiLevelType w:val="hybridMultilevel"/>
    <w:tmpl w:val="251E7582"/>
    <w:lvl w:ilvl="0" w:tplc="61101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36E8E"/>
    <w:multiLevelType w:val="hybridMultilevel"/>
    <w:tmpl w:val="1F347268"/>
    <w:lvl w:ilvl="0" w:tplc="61101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5D46BA"/>
    <w:multiLevelType w:val="hybridMultilevel"/>
    <w:tmpl w:val="3AC03B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62404F"/>
    <w:multiLevelType w:val="hybridMultilevel"/>
    <w:tmpl w:val="CDAA9C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6286688"/>
    <w:multiLevelType w:val="hybridMultilevel"/>
    <w:tmpl w:val="FA1003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9046CA"/>
    <w:multiLevelType w:val="hybridMultilevel"/>
    <w:tmpl w:val="FE1404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A44308"/>
    <w:multiLevelType w:val="hybridMultilevel"/>
    <w:tmpl w:val="8556BDE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7"/>
  </w:num>
  <w:num w:numId="4">
    <w:abstractNumId w:val="16"/>
  </w:num>
  <w:num w:numId="5">
    <w:abstractNumId w:val="26"/>
  </w:num>
  <w:num w:numId="6">
    <w:abstractNumId w:val="5"/>
  </w:num>
  <w:num w:numId="7">
    <w:abstractNumId w:val="0"/>
  </w:num>
  <w:num w:numId="8">
    <w:abstractNumId w:val="27"/>
  </w:num>
  <w:num w:numId="9">
    <w:abstractNumId w:val="4"/>
  </w:num>
  <w:num w:numId="10">
    <w:abstractNumId w:val="17"/>
  </w:num>
  <w:num w:numId="11">
    <w:abstractNumId w:val="9"/>
  </w:num>
  <w:num w:numId="12">
    <w:abstractNumId w:val="21"/>
  </w:num>
  <w:num w:numId="13">
    <w:abstractNumId w:val="13"/>
  </w:num>
  <w:num w:numId="14">
    <w:abstractNumId w:val="1"/>
  </w:num>
  <w:num w:numId="15">
    <w:abstractNumId w:val="10"/>
  </w:num>
  <w:num w:numId="16">
    <w:abstractNumId w:val="20"/>
  </w:num>
  <w:num w:numId="17">
    <w:abstractNumId w:val="18"/>
  </w:num>
  <w:num w:numId="18">
    <w:abstractNumId w:val="19"/>
  </w:num>
  <w:num w:numId="19">
    <w:abstractNumId w:val="3"/>
  </w:num>
  <w:num w:numId="20">
    <w:abstractNumId w:val="8"/>
  </w:num>
  <w:num w:numId="21">
    <w:abstractNumId w:val="11"/>
  </w:num>
  <w:num w:numId="22">
    <w:abstractNumId w:val="22"/>
  </w:num>
  <w:num w:numId="23">
    <w:abstractNumId w:val="15"/>
  </w:num>
  <w:num w:numId="24">
    <w:abstractNumId w:val="24"/>
  </w:num>
  <w:num w:numId="25">
    <w:abstractNumId w:val="14"/>
  </w:num>
  <w:num w:numId="26">
    <w:abstractNumId w:val="23"/>
  </w:num>
  <w:num w:numId="27">
    <w:abstractNumId w:val="25"/>
  </w:num>
  <w:num w:numId="28">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3D3"/>
    <w:rsid w:val="00002A28"/>
    <w:rsid w:val="0000336E"/>
    <w:rsid w:val="00004D8B"/>
    <w:rsid w:val="00004EE9"/>
    <w:rsid w:val="00006195"/>
    <w:rsid w:val="000129E0"/>
    <w:rsid w:val="00012DA7"/>
    <w:rsid w:val="00014151"/>
    <w:rsid w:val="00014823"/>
    <w:rsid w:val="00023147"/>
    <w:rsid w:val="00023CDD"/>
    <w:rsid w:val="000310E6"/>
    <w:rsid w:val="0003294E"/>
    <w:rsid w:val="00034F5F"/>
    <w:rsid w:val="000350E7"/>
    <w:rsid w:val="00035D30"/>
    <w:rsid w:val="000408A7"/>
    <w:rsid w:val="00042E90"/>
    <w:rsid w:val="00043B7F"/>
    <w:rsid w:val="00045AAC"/>
    <w:rsid w:val="00047969"/>
    <w:rsid w:val="00051C83"/>
    <w:rsid w:val="00053348"/>
    <w:rsid w:val="00057517"/>
    <w:rsid w:val="0005773D"/>
    <w:rsid w:val="00061BAB"/>
    <w:rsid w:val="00071C44"/>
    <w:rsid w:val="0007227A"/>
    <w:rsid w:val="00072953"/>
    <w:rsid w:val="00072F7B"/>
    <w:rsid w:val="0007354F"/>
    <w:rsid w:val="00076D31"/>
    <w:rsid w:val="000809F5"/>
    <w:rsid w:val="000830A9"/>
    <w:rsid w:val="00086080"/>
    <w:rsid w:val="000867B9"/>
    <w:rsid w:val="000875AA"/>
    <w:rsid w:val="00091243"/>
    <w:rsid w:val="00091372"/>
    <w:rsid w:val="00091924"/>
    <w:rsid w:val="00091EBA"/>
    <w:rsid w:val="0009416F"/>
    <w:rsid w:val="00095815"/>
    <w:rsid w:val="000975AE"/>
    <w:rsid w:val="000A114D"/>
    <w:rsid w:val="000A2214"/>
    <w:rsid w:val="000A2E32"/>
    <w:rsid w:val="000A436A"/>
    <w:rsid w:val="000A7881"/>
    <w:rsid w:val="000B0116"/>
    <w:rsid w:val="000B19CB"/>
    <w:rsid w:val="000B1ED4"/>
    <w:rsid w:val="000B39B5"/>
    <w:rsid w:val="000B481F"/>
    <w:rsid w:val="000C1C2C"/>
    <w:rsid w:val="000C6E0E"/>
    <w:rsid w:val="000C75C9"/>
    <w:rsid w:val="000D1977"/>
    <w:rsid w:val="000D2EC1"/>
    <w:rsid w:val="000D40F8"/>
    <w:rsid w:val="000D6180"/>
    <w:rsid w:val="000E0BBD"/>
    <w:rsid w:val="000E0C60"/>
    <w:rsid w:val="000E1510"/>
    <w:rsid w:val="000E1CFE"/>
    <w:rsid w:val="000E483D"/>
    <w:rsid w:val="000E4E2A"/>
    <w:rsid w:val="000E60B3"/>
    <w:rsid w:val="000E68FE"/>
    <w:rsid w:val="000F0584"/>
    <w:rsid w:val="000F1512"/>
    <w:rsid w:val="000F2F35"/>
    <w:rsid w:val="000F7006"/>
    <w:rsid w:val="0010078E"/>
    <w:rsid w:val="0010180D"/>
    <w:rsid w:val="00103440"/>
    <w:rsid w:val="00106BA3"/>
    <w:rsid w:val="00116575"/>
    <w:rsid w:val="0012175D"/>
    <w:rsid w:val="0012744A"/>
    <w:rsid w:val="0012761F"/>
    <w:rsid w:val="00127E6E"/>
    <w:rsid w:val="00133690"/>
    <w:rsid w:val="0013675B"/>
    <w:rsid w:val="001367AA"/>
    <w:rsid w:val="00136E6D"/>
    <w:rsid w:val="00137486"/>
    <w:rsid w:val="001431B7"/>
    <w:rsid w:val="00144978"/>
    <w:rsid w:val="00144DCF"/>
    <w:rsid w:val="001501A5"/>
    <w:rsid w:val="00150B68"/>
    <w:rsid w:val="0015238B"/>
    <w:rsid w:val="001527F8"/>
    <w:rsid w:val="001604A5"/>
    <w:rsid w:val="00162F22"/>
    <w:rsid w:val="00163F22"/>
    <w:rsid w:val="00164FA2"/>
    <w:rsid w:val="001848FA"/>
    <w:rsid w:val="00191BA9"/>
    <w:rsid w:val="00192D5A"/>
    <w:rsid w:val="00193D10"/>
    <w:rsid w:val="0019718E"/>
    <w:rsid w:val="001A0293"/>
    <w:rsid w:val="001A319F"/>
    <w:rsid w:val="001A4092"/>
    <w:rsid w:val="001B44E2"/>
    <w:rsid w:val="001B5858"/>
    <w:rsid w:val="001C065A"/>
    <w:rsid w:val="001C28FE"/>
    <w:rsid w:val="001C5D27"/>
    <w:rsid w:val="001D0725"/>
    <w:rsid w:val="001D6FE0"/>
    <w:rsid w:val="001E07F0"/>
    <w:rsid w:val="001E37CF"/>
    <w:rsid w:val="001E5804"/>
    <w:rsid w:val="001F21CA"/>
    <w:rsid w:val="001F223B"/>
    <w:rsid w:val="001F29EC"/>
    <w:rsid w:val="001F3929"/>
    <w:rsid w:val="001F3CC9"/>
    <w:rsid w:val="002000EC"/>
    <w:rsid w:val="00204DF9"/>
    <w:rsid w:val="0020502E"/>
    <w:rsid w:val="00206C7E"/>
    <w:rsid w:val="00211AEB"/>
    <w:rsid w:val="00212925"/>
    <w:rsid w:val="00217EFD"/>
    <w:rsid w:val="00222466"/>
    <w:rsid w:val="00227E26"/>
    <w:rsid w:val="0023333F"/>
    <w:rsid w:val="002432A2"/>
    <w:rsid w:val="00250D20"/>
    <w:rsid w:val="00251B17"/>
    <w:rsid w:val="00252164"/>
    <w:rsid w:val="0025501B"/>
    <w:rsid w:val="002561DD"/>
    <w:rsid w:val="002615E0"/>
    <w:rsid w:val="002640F9"/>
    <w:rsid w:val="00265CB7"/>
    <w:rsid w:val="002670E5"/>
    <w:rsid w:val="00271C4F"/>
    <w:rsid w:val="002722D5"/>
    <w:rsid w:val="00272E21"/>
    <w:rsid w:val="00273F75"/>
    <w:rsid w:val="00274F01"/>
    <w:rsid w:val="00274F6F"/>
    <w:rsid w:val="00277BBF"/>
    <w:rsid w:val="002810CB"/>
    <w:rsid w:val="002828E0"/>
    <w:rsid w:val="002861C4"/>
    <w:rsid w:val="0029019C"/>
    <w:rsid w:val="00297FDD"/>
    <w:rsid w:val="002A4819"/>
    <w:rsid w:val="002A60B3"/>
    <w:rsid w:val="002A7204"/>
    <w:rsid w:val="002B0280"/>
    <w:rsid w:val="002C527E"/>
    <w:rsid w:val="002C64B9"/>
    <w:rsid w:val="002D1DAF"/>
    <w:rsid w:val="002D4CA0"/>
    <w:rsid w:val="002D5482"/>
    <w:rsid w:val="002D6B96"/>
    <w:rsid w:val="002E369F"/>
    <w:rsid w:val="002E595B"/>
    <w:rsid w:val="002E5A81"/>
    <w:rsid w:val="002F3336"/>
    <w:rsid w:val="002F3B9C"/>
    <w:rsid w:val="002F3BA8"/>
    <w:rsid w:val="002F3C05"/>
    <w:rsid w:val="0030086C"/>
    <w:rsid w:val="003010D5"/>
    <w:rsid w:val="00302E8A"/>
    <w:rsid w:val="003050EB"/>
    <w:rsid w:val="00307F78"/>
    <w:rsid w:val="003115F3"/>
    <w:rsid w:val="0031405F"/>
    <w:rsid w:val="0031424D"/>
    <w:rsid w:val="00315C78"/>
    <w:rsid w:val="00317374"/>
    <w:rsid w:val="00317629"/>
    <w:rsid w:val="00322484"/>
    <w:rsid w:val="00322DF9"/>
    <w:rsid w:val="003247D4"/>
    <w:rsid w:val="00325531"/>
    <w:rsid w:val="00326B13"/>
    <w:rsid w:val="003317CD"/>
    <w:rsid w:val="00332D92"/>
    <w:rsid w:val="00332EC2"/>
    <w:rsid w:val="00334DD9"/>
    <w:rsid w:val="00336048"/>
    <w:rsid w:val="003361BF"/>
    <w:rsid w:val="0033657C"/>
    <w:rsid w:val="003404CC"/>
    <w:rsid w:val="003409FE"/>
    <w:rsid w:val="00342F12"/>
    <w:rsid w:val="00344879"/>
    <w:rsid w:val="003524DB"/>
    <w:rsid w:val="0035262B"/>
    <w:rsid w:val="00354381"/>
    <w:rsid w:val="003574AF"/>
    <w:rsid w:val="0036138A"/>
    <w:rsid w:val="00362E16"/>
    <w:rsid w:val="00363B2C"/>
    <w:rsid w:val="00371D62"/>
    <w:rsid w:val="00373411"/>
    <w:rsid w:val="003737C0"/>
    <w:rsid w:val="0037382B"/>
    <w:rsid w:val="003777E0"/>
    <w:rsid w:val="00380BEF"/>
    <w:rsid w:val="00385244"/>
    <w:rsid w:val="00390A6D"/>
    <w:rsid w:val="00392F9C"/>
    <w:rsid w:val="00397383"/>
    <w:rsid w:val="00397E40"/>
    <w:rsid w:val="003A167C"/>
    <w:rsid w:val="003A4657"/>
    <w:rsid w:val="003A6718"/>
    <w:rsid w:val="003B2879"/>
    <w:rsid w:val="003B5FC4"/>
    <w:rsid w:val="003C3703"/>
    <w:rsid w:val="003D00FA"/>
    <w:rsid w:val="003D24B9"/>
    <w:rsid w:val="003D4603"/>
    <w:rsid w:val="003D4D17"/>
    <w:rsid w:val="003D7ED4"/>
    <w:rsid w:val="003F03EB"/>
    <w:rsid w:val="003F3C3E"/>
    <w:rsid w:val="003F6D94"/>
    <w:rsid w:val="00400F4E"/>
    <w:rsid w:val="00405F1B"/>
    <w:rsid w:val="00406E36"/>
    <w:rsid w:val="00410EB9"/>
    <w:rsid w:val="004116C8"/>
    <w:rsid w:val="00412477"/>
    <w:rsid w:val="00412FC6"/>
    <w:rsid w:val="00414C78"/>
    <w:rsid w:val="00414F1A"/>
    <w:rsid w:val="00415A85"/>
    <w:rsid w:val="00416046"/>
    <w:rsid w:val="00421F2B"/>
    <w:rsid w:val="00425051"/>
    <w:rsid w:val="0043069E"/>
    <w:rsid w:val="00431FE8"/>
    <w:rsid w:val="00433DF2"/>
    <w:rsid w:val="004351A7"/>
    <w:rsid w:val="00436BA9"/>
    <w:rsid w:val="00437D0F"/>
    <w:rsid w:val="004446E4"/>
    <w:rsid w:val="004450CA"/>
    <w:rsid w:val="00445B4E"/>
    <w:rsid w:val="0044638B"/>
    <w:rsid w:val="00446A05"/>
    <w:rsid w:val="00447F89"/>
    <w:rsid w:val="004513F9"/>
    <w:rsid w:val="00454C72"/>
    <w:rsid w:val="00454F74"/>
    <w:rsid w:val="00455C0A"/>
    <w:rsid w:val="004575B6"/>
    <w:rsid w:val="00457709"/>
    <w:rsid w:val="00460D14"/>
    <w:rsid w:val="004614A1"/>
    <w:rsid w:val="00461BDE"/>
    <w:rsid w:val="004628A8"/>
    <w:rsid w:val="00462F45"/>
    <w:rsid w:val="00463CFC"/>
    <w:rsid w:val="0046618F"/>
    <w:rsid w:val="00472050"/>
    <w:rsid w:val="004728C6"/>
    <w:rsid w:val="004749F4"/>
    <w:rsid w:val="004760D8"/>
    <w:rsid w:val="004773E2"/>
    <w:rsid w:val="00485809"/>
    <w:rsid w:val="00490467"/>
    <w:rsid w:val="00490B89"/>
    <w:rsid w:val="00493EC2"/>
    <w:rsid w:val="0049471B"/>
    <w:rsid w:val="00495D71"/>
    <w:rsid w:val="00497C6F"/>
    <w:rsid w:val="004A07A2"/>
    <w:rsid w:val="004A2B1E"/>
    <w:rsid w:val="004A650D"/>
    <w:rsid w:val="004A797D"/>
    <w:rsid w:val="004B0931"/>
    <w:rsid w:val="004B0BF3"/>
    <w:rsid w:val="004C3D1D"/>
    <w:rsid w:val="004C63DD"/>
    <w:rsid w:val="004D0901"/>
    <w:rsid w:val="004D2134"/>
    <w:rsid w:val="004D2C33"/>
    <w:rsid w:val="004D2E6F"/>
    <w:rsid w:val="004D3EE9"/>
    <w:rsid w:val="004E327A"/>
    <w:rsid w:val="004F0890"/>
    <w:rsid w:val="004F0955"/>
    <w:rsid w:val="004F1A0C"/>
    <w:rsid w:val="004F46DB"/>
    <w:rsid w:val="00505105"/>
    <w:rsid w:val="0050564A"/>
    <w:rsid w:val="00506342"/>
    <w:rsid w:val="005069B9"/>
    <w:rsid w:val="005079B3"/>
    <w:rsid w:val="00507F52"/>
    <w:rsid w:val="00514364"/>
    <w:rsid w:val="00516E94"/>
    <w:rsid w:val="00517D29"/>
    <w:rsid w:val="005202F6"/>
    <w:rsid w:val="00526660"/>
    <w:rsid w:val="00527C6A"/>
    <w:rsid w:val="005301FF"/>
    <w:rsid w:val="00531670"/>
    <w:rsid w:val="0053202C"/>
    <w:rsid w:val="005370E6"/>
    <w:rsid w:val="005421F5"/>
    <w:rsid w:val="00544FA8"/>
    <w:rsid w:val="005462F9"/>
    <w:rsid w:val="00551078"/>
    <w:rsid w:val="00553A79"/>
    <w:rsid w:val="00555929"/>
    <w:rsid w:val="00557835"/>
    <w:rsid w:val="00557C29"/>
    <w:rsid w:val="005616EC"/>
    <w:rsid w:val="005705F9"/>
    <w:rsid w:val="00584C91"/>
    <w:rsid w:val="0058793A"/>
    <w:rsid w:val="0059216C"/>
    <w:rsid w:val="0059626F"/>
    <w:rsid w:val="00596682"/>
    <w:rsid w:val="005A3E10"/>
    <w:rsid w:val="005A4EBF"/>
    <w:rsid w:val="005A629E"/>
    <w:rsid w:val="005A7367"/>
    <w:rsid w:val="005B4132"/>
    <w:rsid w:val="005C0F4A"/>
    <w:rsid w:val="005C5BC7"/>
    <w:rsid w:val="005C61C0"/>
    <w:rsid w:val="005D110D"/>
    <w:rsid w:val="005D17AE"/>
    <w:rsid w:val="005D4F29"/>
    <w:rsid w:val="005D7F19"/>
    <w:rsid w:val="005E1493"/>
    <w:rsid w:val="005E1D78"/>
    <w:rsid w:val="005E3986"/>
    <w:rsid w:val="005E50C9"/>
    <w:rsid w:val="005E6455"/>
    <w:rsid w:val="005E768B"/>
    <w:rsid w:val="005F074D"/>
    <w:rsid w:val="005F19A2"/>
    <w:rsid w:val="005F3617"/>
    <w:rsid w:val="005F3D8D"/>
    <w:rsid w:val="005F78AC"/>
    <w:rsid w:val="006059E0"/>
    <w:rsid w:val="00605CA1"/>
    <w:rsid w:val="00605D54"/>
    <w:rsid w:val="0060637E"/>
    <w:rsid w:val="0061067F"/>
    <w:rsid w:val="00610D25"/>
    <w:rsid w:val="00616B43"/>
    <w:rsid w:val="006202BF"/>
    <w:rsid w:val="006235A5"/>
    <w:rsid w:val="006310B7"/>
    <w:rsid w:val="00633517"/>
    <w:rsid w:val="00634DDC"/>
    <w:rsid w:val="00635D78"/>
    <w:rsid w:val="00636182"/>
    <w:rsid w:val="006439A5"/>
    <w:rsid w:val="00643ABC"/>
    <w:rsid w:val="00644CE0"/>
    <w:rsid w:val="0065132B"/>
    <w:rsid w:val="00652E20"/>
    <w:rsid w:val="00655F4C"/>
    <w:rsid w:val="00662AE3"/>
    <w:rsid w:val="00663994"/>
    <w:rsid w:val="006650A6"/>
    <w:rsid w:val="00666415"/>
    <w:rsid w:val="006721ED"/>
    <w:rsid w:val="00673651"/>
    <w:rsid w:val="00676561"/>
    <w:rsid w:val="00676C30"/>
    <w:rsid w:val="006811B0"/>
    <w:rsid w:val="006826C3"/>
    <w:rsid w:val="006864BB"/>
    <w:rsid w:val="00687F42"/>
    <w:rsid w:val="0069002E"/>
    <w:rsid w:val="006A4579"/>
    <w:rsid w:val="006A53D6"/>
    <w:rsid w:val="006A5CC1"/>
    <w:rsid w:val="006A6EF5"/>
    <w:rsid w:val="006B22CA"/>
    <w:rsid w:val="006B4CE8"/>
    <w:rsid w:val="006B7218"/>
    <w:rsid w:val="006B77A9"/>
    <w:rsid w:val="006C0AF2"/>
    <w:rsid w:val="006C173F"/>
    <w:rsid w:val="006C3C6F"/>
    <w:rsid w:val="006C63EA"/>
    <w:rsid w:val="006C6B12"/>
    <w:rsid w:val="006D0116"/>
    <w:rsid w:val="006D0969"/>
    <w:rsid w:val="006D0A74"/>
    <w:rsid w:val="006D47A4"/>
    <w:rsid w:val="006E129D"/>
    <w:rsid w:val="006E2373"/>
    <w:rsid w:val="006E5AC5"/>
    <w:rsid w:val="006F03C1"/>
    <w:rsid w:val="006F4FBC"/>
    <w:rsid w:val="00700C9A"/>
    <w:rsid w:val="007018AE"/>
    <w:rsid w:val="007031F2"/>
    <w:rsid w:val="00704C2B"/>
    <w:rsid w:val="0070522B"/>
    <w:rsid w:val="0070568E"/>
    <w:rsid w:val="00707197"/>
    <w:rsid w:val="00712978"/>
    <w:rsid w:val="00712AA6"/>
    <w:rsid w:val="00713E34"/>
    <w:rsid w:val="00713FB6"/>
    <w:rsid w:val="00715222"/>
    <w:rsid w:val="00715A36"/>
    <w:rsid w:val="00720613"/>
    <w:rsid w:val="00721D32"/>
    <w:rsid w:val="0072327D"/>
    <w:rsid w:val="00724D45"/>
    <w:rsid w:val="0072735B"/>
    <w:rsid w:val="0073037A"/>
    <w:rsid w:val="00732667"/>
    <w:rsid w:val="007330B1"/>
    <w:rsid w:val="00734D6D"/>
    <w:rsid w:val="0073630F"/>
    <w:rsid w:val="00737A37"/>
    <w:rsid w:val="007437BB"/>
    <w:rsid w:val="00747A7A"/>
    <w:rsid w:val="007533CC"/>
    <w:rsid w:val="00753582"/>
    <w:rsid w:val="00760F59"/>
    <w:rsid w:val="00763AE2"/>
    <w:rsid w:val="00763F5F"/>
    <w:rsid w:val="00767BD6"/>
    <w:rsid w:val="00772373"/>
    <w:rsid w:val="0077666B"/>
    <w:rsid w:val="00776ABF"/>
    <w:rsid w:val="007818A7"/>
    <w:rsid w:val="00783E4F"/>
    <w:rsid w:val="00784161"/>
    <w:rsid w:val="00784B7A"/>
    <w:rsid w:val="0078724B"/>
    <w:rsid w:val="0079346B"/>
    <w:rsid w:val="0079404F"/>
    <w:rsid w:val="0079483F"/>
    <w:rsid w:val="007962DE"/>
    <w:rsid w:val="007A1F00"/>
    <w:rsid w:val="007B09FE"/>
    <w:rsid w:val="007B4141"/>
    <w:rsid w:val="007B6740"/>
    <w:rsid w:val="007C0D68"/>
    <w:rsid w:val="007C2CA0"/>
    <w:rsid w:val="007C2DA1"/>
    <w:rsid w:val="007C3E3F"/>
    <w:rsid w:val="007C4E8D"/>
    <w:rsid w:val="007C6395"/>
    <w:rsid w:val="007D0C34"/>
    <w:rsid w:val="007D0D04"/>
    <w:rsid w:val="007D4296"/>
    <w:rsid w:val="007D49C2"/>
    <w:rsid w:val="007D537C"/>
    <w:rsid w:val="007D5AA1"/>
    <w:rsid w:val="007E07A7"/>
    <w:rsid w:val="007E19EF"/>
    <w:rsid w:val="007E2898"/>
    <w:rsid w:val="007E4E55"/>
    <w:rsid w:val="007E57EB"/>
    <w:rsid w:val="007E71BF"/>
    <w:rsid w:val="007E7C75"/>
    <w:rsid w:val="007F25A1"/>
    <w:rsid w:val="007F6661"/>
    <w:rsid w:val="008178BF"/>
    <w:rsid w:val="008208F0"/>
    <w:rsid w:val="0082218D"/>
    <w:rsid w:val="00823914"/>
    <w:rsid w:val="00833884"/>
    <w:rsid w:val="00837607"/>
    <w:rsid w:val="00837C14"/>
    <w:rsid w:val="00843348"/>
    <w:rsid w:val="00845C45"/>
    <w:rsid w:val="00847385"/>
    <w:rsid w:val="008503CD"/>
    <w:rsid w:val="008526B2"/>
    <w:rsid w:val="008549E4"/>
    <w:rsid w:val="00857AED"/>
    <w:rsid w:val="00860FE9"/>
    <w:rsid w:val="008658EF"/>
    <w:rsid w:val="00870397"/>
    <w:rsid w:val="008733EF"/>
    <w:rsid w:val="008747B6"/>
    <w:rsid w:val="00877869"/>
    <w:rsid w:val="008805AE"/>
    <w:rsid w:val="00881F09"/>
    <w:rsid w:val="00884C51"/>
    <w:rsid w:val="008873FA"/>
    <w:rsid w:val="00887D39"/>
    <w:rsid w:val="008908A3"/>
    <w:rsid w:val="00890E50"/>
    <w:rsid w:val="00890FBD"/>
    <w:rsid w:val="0089423B"/>
    <w:rsid w:val="0089474C"/>
    <w:rsid w:val="008A24FD"/>
    <w:rsid w:val="008B1DE8"/>
    <w:rsid w:val="008B33D4"/>
    <w:rsid w:val="008B3E50"/>
    <w:rsid w:val="008B5E35"/>
    <w:rsid w:val="008B6526"/>
    <w:rsid w:val="008C6877"/>
    <w:rsid w:val="008C6A06"/>
    <w:rsid w:val="008D2642"/>
    <w:rsid w:val="008D53C3"/>
    <w:rsid w:val="008D5976"/>
    <w:rsid w:val="008E0A91"/>
    <w:rsid w:val="008E25D8"/>
    <w:rsid w:val="008E591B"/>
    <w:rsid w:val="008E63EB"/>
    <w:rsid w:val="008F2056"/>
    <w:rsid w:val="008F224E"/>
    <w:rsid w:val="0090195C"/>
    <w:rsid w:val="00902444"/>
    <w:rsid w:val="00902C15"/>
    <w:rsid w:val="00903951"/>
    <w:rsid w:val="00905AF8"/>
    <w:rsid w:val="009128A2"/>
    <w:rsid w:val="00912C22"/>
    <w:rsid w:val="00921013"/>
    <w:rsid w:val="00922F8C"/>
    <w:rsid w:val="00925060"/>
    <w:rsid w:val="00926D72"/>
    <w:rsid w:val="00927F86"/>
    <w:rsid w:val="00927FFD"/>
    <w:rsid w:val="0093216D"/>
    <w:rsid w:val="00933CBC"/>
    <w:rsid w:val="00942A82"/>
    <w:rsid w:val="009440E0"/>
    <w:rsid w:val="00945843"/>
    <w:rsid w:val="00947591"/>
    <w:rsid w:val="00950F97"/>
    <w:rsid w:val="00952D5A"/>
    <w:rsid w:val="00957984"/>
    <w:rsid w:val="00960D98"/>
    <w:rsid w:val="0096294F"/>
    <w:rsid w:val="00966CC0"/>
    <w:rsid w:val="00966F77"/>
    <w:rsid w:val="00974916"/>
    <w:rsid w:val="009805A5"/>
    <w:rsid w:val="00981824"/>
    <w:rsid w:val="00984871"/>
    <w:rsid w:val="009848EE"/>
    <w:rsid w:val="00984CD2"/>
    <w:rsid w:val="00984D77"/>
    <w:rsid w:val="009853C5"/>
    <w:rsid w:val="0098554C"/>
    <w:rsid w:val="00987273"/>
    <w:rsid w:val="009946E5"/>
    <w:rsid w:val="009A1DF5"/>
    <w:rsid w:val="009A3C56"/>
    <w:rsid w:val="009A3C8E"/>
    <w:rsid w:val="009A7F6D"/>
    <w:rsid w:val="009B3080"/>
    <w:rsid w:val="009B407C"/>
    <w:rsid w:val="009B4987"/>
    <w:rsid w:val="009B7A96"/>
    <w:rsid w:val="009C19EF"/>
    <w:rsid w:val="009C74A3"/>
    <w:rsid w:val="009C7D47"/>
    <w:rsid w:val="009D4568"/>
    <w:rsid w:val="009E3026"/>
    <w:rsid w:val="009E5D84"/>
    <w:rsid w:val="009E619E"/>
    <w:rsid w:val="009E7E96"/>
    <w:rsid w:val="009F0494"/>
    <w:rsid w:val="009F7AAE"/>
    <w:rsid w:val="009F7DB3"/>
    <w:rsid w:val="00A04986"/>
    <w:rsid w:val="00A04F4A"/>
    <w:rsid w:val="00A0537B"/>
    <w:rsid w:val="00A06246"/>
    <w:rsid w:val="00A105E0"/>
    <w:rsid w:val="00A160CF"/>
    <w:rsid w:val="00A173B2"/>
    <w:rsid w:val="00A17E16"/>
    <w:rsid w:val="00A2370B"/>
    <w:rsid w:val="00A23940"/>
    <w:rsid w:val="00A250A4"/>
    <w:rsid w:val="00A301E3"/>
    <w:rsid w:val="00A33B0B"/>
    <w:rsid w:val="00A45451"/>
    <w:rsid w:val="00A5073C"/>
    <w:rsid w:val="00A523C1"/>
    <w:rsid w:val="00A5341A"/>
    <w:rsid w:val="00A54B92"/>
    <w:rsid w:val="00A55CDE"/>
    <w:rsid w:val="00A571A0"/>
    <w:rsid w:val="00A57AE5"/>
    <w:rsid w:val="00A604A1"/>
    <w:rsid w:val="00A6690D"/>
    <w:rsid w:val="00A66E64"/>
    <w:rsid w:val="00A67863"/>
    <w:rsid w:val="00A71AC0"/>
    <w:rsid w:val="00A7208A"/>
    <w:rsid w:val="00A74820"/>
    <w:rsid w:val="00A8340E"/>
    <w:rsid w:val="00A83507"/>
    <w:rsid w:val="00A844D4"/>
    <w:rsid w:val="00A86511"/>
    <w:rsid w:val="00A87933"/>
    <w:rsid w:val="00A87973"/>
    <w:rsid w:val="00A90201"/>
    <w:rsid w:val="00A92218"/>
    <w:rsid w:val="00A962E7"/>
    <w:rsid w:val="00A96311"/>
    <w:rsid w:val="00A96D07"/>
    <w:rsid w:val="00AA1744"/>
    <w:rsid w:val="00AA1DBC"/>
    <w:rsid w:val="00AA23F6"/>
    <w:rsid w:val="00AA6CFF"/>
    <w:rsid w:val="00AB02D2"/>
    <w:rsid w:val="00AB097A"/>
    <w:rsid w:val="00AB0AB5"/>
    <w:rsid w:val="00AB4FCC"/>
    <w:rsid w:val="00AB64ED"/>
    <w:rsid w:val="00AB6709"/>
    <w:rsid w:val="00AB7E5F"/>
    <w:rsid w:val="00AC060E"/>
    <w:rsid w:val="00AC2428"/>
    <w:rsid w:val="00AC2FEB"/>
    <w:rsid w:val="00AC3EF9"/>
    <w:rsid w:val="00AC49B5"/>
    <w:rsid w:val="00AC7849"/>
    <w:rsid w:val="00AD2120"/>
    <w:rsid w:val="00AD4274"/>
    <w:rsid w:val="00AD5836"/>
    <w:rsid w:val="00AD68F5"/>
    <w:rsid w:val="00AE12DB"/>
    <w:rsid w:val="00AE3074"/>
    <w:rsid w:val="00AF1B4A"/>
    <w:rsid w:val="00AF5BF5"/>
    <w:rsid w:val="00B0285A"/>
    <w:rsid w:val="00B057C8"/>
    <w:rsid w:val="00B10516"/>
    <w:rsid w:val="00B110B0"/>
    <w:rsid w:val="00B12447"/>
    <w:rsid w:val="00B15252"/>
    <w:rsid w:val="00B2072C"/>
    <w:rsid w:val="00B212A0"/>
    <w:rsid w:val="00B23EB7"/>
    <w:rsid w:val="00B243C6"/>
    <w:rsid w:val="00B310F5"/>
    <w:rsid w:val="00B34D53"/>
    <w:rsid w:val="00B40227"/>
    <w:rsid w:val="00B41BCD"/>
    <w:rsid w:val="00B41E5A"/>
    <w:rsid w:val="00B44231"/>
    <w:rsid w:val="00B45C27"/>
    <w:rsid w:val="00B50D83"/>
    <w:rsid w:val="00B51C5D"/>
    <w:rsid w:val="00B5346B"/>
    <w:rsid w:val="00B536A6"/>
    <w:rsid w:val="00B55560"/>
    <w:rsid w:val="00B574A1"/>
    <w:rsid w:val="00B61CB3"/>
    <w:rsid w:val="00B63DDC"/>
    <w:rsid w:val="00B63DF4"/>
    <w:rsid w:val="00B712E8"/>
    <w:rsid w:val="00B73463"/>
    <w:rsid w:val="00B73671"/>
    <w:rsid w:val="00B76B05"/>
    <w:rsid w:val="00B872FF"/>
    <w:rsid w:val="00B87BC1"/>
    <w:rsid w:val="00B90C50"/>
    <w:rsid w:val="00B93C18"/>
    <w:rsid w:val="00B96128"/>
    <w:rsid w:val="00B96A38"/>
    <w:rsid w:val="00B97229"/>
    <w:rsid w:val="00B97970"/>
    <w:rsid w:val="00B97C8F"/>
    <w:rsid w:val="00BA51E4"/>
    <w:rsid w:val="00BA5343"/>
    <w:rsid w:val="00BB1EC6"/>
    <w:rsid w:val="00BB386D"/>
    <w:rsid w:val="00BB7709"/>
    <w:rsid w:val="00BC39F2"/>
    <w:rsid w:val="00BC4901"/>
    <w:rsid w:val="00BD5298"/>
    <w:rsid w:val="00BD5384"/>
    <w:rsid w:val="00BE01C6"/>
    <w:rsid w:val="00BE1C00"/>
    <w:rsid w:val="00BE2AF2"/>
    <w:rsid w:val="00BE53A6"/>
    <w:rsid w:val="00BF7E3D"/>
    <w:rsid w:val="00C01B6B"/>
    <w:rsid w:val="00C0509F"/>
    <w:rsid w:val="00C055C6"/>
    <w:rsid w:val="00C06FB8"/>
    <w:rsid w:val="00C1092D"/>
    <w:rsid w:val="00C10E01"/>
    <w:rsid w:val="00C12865"/>
    <w:rsid w:val="00C15D2B"/>
    <w:rsid w:val="00C1777E"/>
    <w:rsid w:val="00C17C7C"/>
    <w:rsid w:val="00C234D3"/>
    <w:rsid w:val="00C2363B"/>
    <w:rsid w:val="00C23B66"/>
    <w:rsid w:val="00C26E8B"/>
    <w:rsid w:val="00C27369"/>
    <w:rsid w:val="00C36B77"/>
    <w:rsid w:val="00C42C3E"/>
    <w:rsid w:val="00C43511"/>
    <w:rsid w:val="00C46149"/>
    <w:rsid w:val="00C50424"/>
    <w:rsid w:val="00C65140"/>
    <w:rsid w:val="00C70DBC"/>
    <w:rsid w:val="00C73DAE"/>
    <w:rsid w:val="00C74F78"/>
    <w:rsid w:val="00C81300"/>
    <w:rsid w:val="00C82197"/>
    <w:rsid w:val="00C825FB"/>
    <w:rsid w:val="00C82D9F"/>
    <w:rsid w:val="00C835E5"/>
    <w:rsid w:val="00C84818"/>
    <w:rsid w:val="00C92FAC"/>
    <w:rsid w:val="00C936A6"/>
    <w:rsid w:val="00CA0A8E"/>
    <w:rsid w:val="00CA368B"/>
    <w:rsid w:val="00CA4784"/>
    <w:rsid w:val="00CA50E1"/>
    <w:rsid w:val="00CA561C"/>
    <w:rsid w:val="00CB16AE"/>
    <w:rsid w:val="00CC204B"/>
    <w:rsid w:val="00CC59B8"/>
    <w:rsid w:val="00CE11B5"/>
    <w:rsid w:val="00CE1D0C"/>
    <w:rsid w:val="00CF0D55"/>
    <w:rsid w:val="00CF1684"/>
    <w:rsid w:val="00CF4D9B"/>
    <w:rsid w:val="00CF63E7"/>
    <w:rsid w:val="00CF7111"/>
    <w:rsid w:val="00D006A1"/>
    <w:rsid w:val="00D010FE"/>
    <w:rsid w:val="00D04A11"/>
    <w:rsid w:val="00D05D23"/>
    <w:rsid w:val="00D061DB"/>
    <w:rsid w:val="00D07DF9"/>
    <w:rsid w:val="00D10087"/>
    <w:rsid w:val="00D10926"/>
    <w:rsid w:val="00D12E34"/>
    <w:rsid w:val="00D15F54"/>
    <w:rsid w:val="00D20DE4"/>
    <w:rsid w:val="00D21DF0"/>
    <w:rsid w:val="00D25411"/>
    <w:rsid w:val="00D32E1F"/>
    <w:rsid w:val="00D36154"/>
    <w:rsid w:val="00D374FF"/>
    <w:rsid w:val="00D403D3"/>
    <w:rsid w:val="00D4145B"/>
    <w:rsid w:val="00D41BDC"/>
    <w:rsid w:val="00D41C7A"/>
    <w:rsid w:val="00D43D98"/>
    <w:rsid w:val="00D446F7"/>
    <w:rsid w:val="00D465E5"/>
    <w:rsid w:val="00D57B61"/>
    <w:rsid w:val="00D668FD"/>
    <w:rsid w:val="00D6773D"/>
    <w:rsid w:val="00D7786E"/>
    <w:rsid w:val="00D83963"/>
    <w:rsid w:val="00D86C1E"/>
    <w:rsid w:val="00D94741"/>
    <w:rsid w:val="00D954E7"/>
    <w:rsid w:val="00D95BC8"/>
    <w:rsid w:val="00D97CCD"/>
    <w:rsid w:val="00DA0C25"/>
    <w:rsid w:val="00DA70ED"/>
    <w:rsid w:val="00DB1AC6"/>
    <w:rsid w:val="00DB4949"/>
    <w:rsid w:val="00DB6F02"/>
    <w:rsid w:val="00DB78E6"/>
    <w:rsid w:val="00DC287D"/>
    <w:rsid w:val="00DD1A82"/>
    <w:rsid w:val="00DD1BE7"/>
    <w:rsid w:val="00DD4281"/>
    <w:rsid w:val="00DD58FC"/>
    <w:rsid w:val="00DD5915"/>
    <w:rsid w:val="00DD5D37"/>
    <w:rsid w:val="00DE05BF"/>
    <w:rsid w:val="00DE369B"/>
    <w:rsid w:val="00DE4404"/>
    <w:rsid w:val="00DE56D5"/>
    <w:rsid w:val="00DF2424"/>
    <w:rsid w:val="00DF4735"/>
    <w:rsid w:val="00DF4B30"/>
    <w:rsid w:val="00DF4DCD"/>
    <w:rsid w:val="00DF5D9F"/>
    <w:rsid w:val="00DF6456"/>
    <w:rsid w:val="00E03CD1"/>
    <w:rsid w:val="00E0796C"/>
    <w:rsid w:val="00E07EEA"/>
    <w:rsid w:val="00E12418"/>
    <w:rsid w:val="00E144F6"/>
    <w:rsid w:val="00E24F4B"/>
    <w:rsid w:val="00E25379"/>
    <w:rsid w:val="00E25799"/>
    <w:rsid w:val="00E26608"/>
    <w:rsid w:val="00E27682"/>
    <w:rsid w:val="00E27EC0"/>
    <w:rsid w:val="00E30F06"/>
    <w:rsid w:val="00E322B6"/>
    <w:rsid w:val="00E3545B"/>
    <w:rsid w:val="00E358FD"/>
    <w:rsid w:val="00E35B86"/>
    <w:rsid w:val="00E421EF"/>
    <w:rsid w:val="00E445A8"/>
    <w:rsid w:val="00E44F5A"/>
    <w:rsid w:val="00E46D72"/>
    <w:rsid w:val="00E500F1"/>
    <w:rsid w:val="00E518CB"/>
    <w:rsid w:val="00E51988"/>
    <w:rsid w:val="00E52537"/>
    <w:rsid w:val="00E553CC"/>
    <w:rsid w:val="00E56575"/>
    <w:rsid w:val="00E6301E"/>
    <w:rsid w:val="00E6463A"/>
    <w:rsid w:val="00E65965"/>
    <w:rsid w:val="00E71F3D"/>
    <w:rsid w:val="00E74916"/>
    <w:rsid w:val="00E77BA7"/>
    <w:rsid w:val="00E77F60"/>
    <w:rsid w:val="00E8493D"/>
    <w:rsid w:val="00E84C89"/>
    <w:rsid w:val="00E84EB7"/>
    <w:rsid w:val="00E85A60"/>
    <w:rsid w:val="00E87784"/>
    <w:rsid w:val="00E87F49"/>
    <w:rsid w:val="00E9001B"/>
    <w:rsid w:val="00E9234C"/>
    <w:rsid w:val="00E94DAA"/>
    <w:rsid w:val="00E96067"/>
    <w:rsid w:val="00EA2B8B"/>
    <w:rsid w:val="00EA3E2E"/>
    <w:rsid w:val="00EA60E1"/>
    <w:rsid w:val="00EA7971"/>
    <w:rsid w:val="00EB1458"/>
    <w:rsid w:val="00EB46E4"/>
    <w:rsid w:val="00EB5EA4"/>
    <w:rsid w:val="00EB6BC9"/>
    <w:rsid w:val="00EC4313"/>
    <w:rsid w:val="00EC5DF9"/>
    <w:rsid w:val="00ED5D1D"/>
    <w:rsid w:val="00EE1974"/>
    <w:rsid w:val="00EE66A5"/>
    <w:rsid w:val="00EE7781"/>
    <w:rsid w:val="00EF1BC0"/>
    <w:rsid w:val="00EF2FE4"/>
    <w:rsid w:val="00EF5585"/>
    <w:rsid w:val="00EF6637"/>
    <w:rsid w:val="00F008A4"/>
    <w:rsid w:val="00F01A10"/>
    <w:rsid w:val="00F01F33"/>
    <w:rsid w:val="00F10749"/>
    <w:rsid w:val="00F10A9E"/>
    <w:rsid w:val="00F118C5"/>
    <w:rsid w:val="00F11E3B"/>
    <w:rsid w:val="00F1202A"/>
    <w:rsid w:val="00F2041C"/>
    <w:rsid w:val="00F2340E"/>
    <w:rsid w:val="00F2697D"/>
    <w:rsid w:val="00F31325"/>
    <w:rsid w:val="00F32001"/>
    <w:rsid w:val="00F321F8"/>
    <w:rsid w:val="00F323B0"/>
    <w:rsid w:val="00F336C0"/>
    <w:rsid w:val="00F340D3"/>
    <w:rsid w:val="00F475FB"/>
    <w:rsid w:val="00F479AB"/>
    <w:rsid w:val="00F51A42"/>
    <w:rsid w:val="00F527AE"/>
    <w:rsid w:val="00F5373D"/>
    <w:rsid w:val="00F554EE"/>
    <w:rsid w:val="00F55F9A"/>
    <w:rsid w:val="00F56D57"/>
    <w:rsid w:val="00F57AFF"/>
    <w:rsid w:val="00F60613"/>
    <w:rsid w:val="00F60649"/>
    <w:rsid w:val="00F610AC"/>
    <w:rsid w:val="00F645AA"/>
    <w:rsid w:val="00F64FE3"/>
    <w:rsid w:val="00F66971"/>
    <w:rsid w:val="00F66EC1"/>
    <w:rsid w:val="00F67877"/>
    <w:rsid w:val="00F76450"/>
    <w:rsid w:val="00F8002F"/>
    <w:rsid w:val="00F82213"/>
    <w:rsid w:val="00F83C79"/>
    <w:rsid w:val="00F865C9"/>
    <w:rsid w:val="00F870E9"/>
    <w:rsid w:val="00F87680"/>
    <w:rsid w:val="00F87F33"/>
    <w:rsid w:val="00F91D6F"/>
    <w:rsid w:val="00F94320"/>
    <w:rsid w:val="00F9473E"/>
    <w:rsid w:val="00F9516B"/>
    <w:rsid w:val="00F97699"/>
    <w:rsid w:val="00FA059F"/>
    <w:rsid w:val="00FA3BA9"/>
    <w:rsid w:val="00FB0599"/>
    <w:rsid w:val="00FB2D30"/>
    <w:rsid w:val="00FB4C0C"/>
    <w:rsid w:val="00FB6547"/>
    <w:rsid w:val="00FB720B"/>
    <w:rsid w:val="00FB7364"/>
    <w:rsid w:val="00FB797D"/>
    <w:rsid w:val="00FC3634"/>
    <w:rsid w:val="00FD22FF"/>
    <w:rsid w:val="00FD37A6"/>
    <w:rsid w:val="00FE03C7"/>
    <w:rsid w:val="00FE0914"/>
    <w:rsid w:val="00FE334B"/>
    <w:rsid w:val="00FE5994"/>
    <w:rsid w:val="00FF2C77"/>
    <w:rsid w:val="00FF53EA"/>
    <w:rsid w:val="021D3C05"/>
    <w:rsid w:val="02A635C9"/>
    <w:rsid w:val="08353EC5"/>
    <w:rsid w:val="09471ED2"/>
    <w:rsid w:val="11AA0589"/>
    <w:rsid w:val="17892228"/>
    <w:rsid w:val="1FE85338"/>
    <w:rsid w:val="2668299B"/>
    <w:rsid w:val="3BA548E8"/>
    <w:rsid w:val="3FFA644F"/>
    <w:rsid w:val="41926852"/>
    <w:rsid w:val="4B980918"/>
    <w:rsid w:val="4BCA0E30"/>
    <w:rsid w:val="4D3A3BC0"/>
    <w:rsid w:val="4EEC242D"/>
    <w:rsid w:val="4F9865DF"/>
    <w:rsid w:val="50D83132"/>
    <w:rsid w:val="53176B7B"/>
    <w:rsid w:val="57A74827"/>
    <w:rsid w:val="5A4F5D01"/>
    <w:rsid w:val="5F991667"/>
    <w:rsid w:val="61474825"/>
    <w:rsid w:val="6F655ACF"/>
    <w:rsid w:val="73F82A9F"/>
    <w:rsid w:val="77B5148C"/>
    <w:rsid w:val="7B5216C9"/>
    <w:rsid w:val="7E074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D395FE8"/>
  <w15:docId w15:val="{A24771F2-243A-4032-9F15-BD982AF61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60E"/>
    <w:pPr>
      <w:spacing w:after="40" w:line="259" w:lineRule="auto"/>
      <w:jc w:val="both"/>
    </w:pPr>
    <w:rPr>
      <w:rFonts w:eastAsiaTheme="minorHAnsi" w:cstheme="minorBidi"/>
      <w:sz w:val="28"/>
      <w:szCs w:val="22"/>
    </w:rPr>
  </w:style>
  <w:style w:type="paragraph" w:styleId="Heading1">
    <w:name w:val="heading 1"/>
    <w:basedOn w:val="Normal"/>
    <w:next w:val="Normal"/>
    <w:link w:val="Heading1Char"/>
    <w:uiPriority w:val="9"/>
    <w:qFormat/>
    <w:pPr>
      <w:keepNext/>
      <w:keepLines/>
      <w:numPr>
        <w:numId w:val="1"/>
      </w:numPr>
      <w:spacing w:before="240" w:after="0" w:line="360" w:lineRule="auto"/>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pPr>
      <w:keepNext/>
      <w:keepLines/>
      <w:numPr>
        <w:ilvl w:val="1"/>
        <w:numId w:val="1"/>
      </w:numPr>
      <w:spacing w:before="280" w:after="240" w:line="24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qFormat/>
    <w:pPr>
      <w:spacing w:after="120"/>
    </w:pPr>
  </w:style>
  <w:style w:type="paragraph" w:styleId="Caption">
    <w:name w:val="caption"/>
    <w:basedOn w:val="Normal"/>
    <w:next w:val="Normal"/>
    <w:uiPriority w:val="35"/>
    <w:unhideWhenUsed/>
    <w:qFormat/>
    <w:pPr>
      <w:spacing w:after="200" w:line="240" w:lineRule="auto"/>
      <w:jc w:val="center"/>
    </w:pPr>
    <w:rPr>
      <w:i/>
      <w:iCs/>
      <w:color w:val="000000" w:themeColor="text1"/>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line="360" w:lineRule="auto"/>
    </w:pPr>
  </w:style>
  <w:style w:type="paragraph" w:styleId="TOC1">
    <w:name w:val="toc 1"/>
    <w:basedOn w:val="Normal"/>
    <w:next w:val="Normal"/>
    <w:uiPriority w:val="39"/>
    <w:unhideWhenUsed/>
    <w:qFormat/>
    <w:pPr>
      <w:tabs>
        <w:tab w:val="right" w:leader="dot" w:pos="8778"/>
      </w:tabs>
      <w:spacing w:after="100"/>
      <w:jc w:val="center"/>
    </w:pPr>
    <w:rPr>
      <w:b/>
    </w:r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
    <w:qFormat/>
    <w:rPr>
      <w:rFonts w:eastAsiaTheme="majorEastAsia" w:cstheme="majorBidi"/>
      <w:b/>
      <w:caps/>
      <w:sz w:val="28"/>
      <w:szCs w:val="32"/>
    </w:rPr>
  </w:style>
  <w:style w:type="paragraph" w:customStyle="1" w:styleId="level2">
    <w:name w:val="level2"/>
    <w:basedOn w:val="Heading2"/>
    <w:link w:val="level2Char"/>
    <w:qFormat/>
    <w:rsid w:val="00FF2C77"/>
    <w:pPr>
      <w:spacing w:line="360" w:lineRule="auto"/>
      <w:ind w:left="3544" w:hanging="3544"/>
    </w:pPr>
  </w:style>
  <w:style w:type="paragraph" w:customStyle="1" w:styleId="level3">
    <w:name w:val="level3"/>
    <w:basedOn w:val="Heading3"/>
    <w:link w:val="level3Char"/>
    <w:qFormat/>
    <w:rPr>
      <w:b w:val="0"/>
    </w:rPr>
  </w:style>
  <w:style w:type="character" w:customStyle="1" w:styleId="Heading2Char">
    <w:name w:val="Heading 2 Char"/>
    <w:basedOn w:val="DefaultParagraphFont"/>
    <w:link w:val="Heading2"/>
    <w:uiPriority w:val="9"/>
    <w:qFormat/>
    <w:rPr>
      <w:rFonts w:eastAsiaTheme="majorEastAsia" w:cstheme="majorBidi"/>
      <w:b/>
      <w:sz w:val="28"/>
      <w:szCs w:val="26"/>
    </w:rPr>
  </w:style>
  <w:style w:type="character" w:customStyle="1" w:styleId="level2Char">
    <w:name w:val="level2 Char"/>
    <w:basedOn w:val="Heading2Char"/>
    <w:link w:val="level2"/>
    <w:qFormat/>
    <w:rsid w:val="00FF2C77"/>
    <w:rPr>
      <w:rFonts w:eastAsiaTheme="majorEastAsia" w:cstheme="majorBidi"/>
      <w:b/>
      <w:sz w:val="28"/>
      <w:szCs w:val="26"/>
    </w:rPr>
  </w:style>
  <w:style w:type="paragraph" w:customStyle="1" w:styleId="Parag">
    <w:name w:val="Parag"/>
    <w:basedOn w:val="Normal"/>
    <w:link w:val="ParagChar"/>
    <w:qFormat/>
    <w:pPr>
      <w:spacing w:after="0" w:line="360" w:lineRule="auto"/>
      <w:ind w:firstLine="720"/>
    </w:pPr>
  </w:style>
  <w:style w:type="character" w:customStyle="1" w:styleId="Heading3Char">
    <w:name w:val="Heading 3 Char"/>
    <w:basedOn w:val="DefaultParagraphFont"/>
    <w:link w:val="Heading3"/>
    <w:uiPriority w:val="9"/>
    <w:rPr>
      <w:rFonts w:eastAsiaTheme="majorEastAsia" w:cstheme="majorBidi"/>
      <w:b/>
      <w:sz w:val="28"/>
      <w:szCs w:val="24"/>
    </w:rPr>
  </w:style>
  <w:style w:type="character" w:customStyle="1" w:styleId="level3Char">
    <w:name w:val="level3 Char"/>
    <w:basedOn w:val="Heading3Char"/>
    <w:link w:val="level3"/>
    <w:qFormat/>
    <w:rPr>
      <w:rFonts w:eastAsiaTheme="majorEastAsia" w:cstheme="majorBidi"/>
      <w:b w:val="0"/>
      <w:sz w:val="28"/>
      <w:szCs w:val="24"/>
    </w:rPr>
  </w:style>
  <w:style w:type="character" w:customStyle="1" w:styleId="ParagChar">
    <w:name w:val="Parag Char"/>
    <w:basedOn w:val="DefaultParagraphFont"/>
    <w:link w:val="Parag"/>
    <w:rPr>
      <w:rFonts w:ascii="Times New Roman" w:hAnsi="Times New Roman"/>
      <w:sz w:val="28"/>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paranofl">
    <w:name w:val="para_no_fl"/>
    <w:basedOn w:val="Parag"/>
    <w:link w:val="paranoflChar"/>
    <w:qFormat/>
    <w:pPr>
      <w:ind w:firstLine="0"/>
    </w:pPr>
  </w:style>
  <w:style w:type="character" w:customStyle="1" w:styleId="paranoflChar">
    <w:name w:val="para_no_fl Char"/>
    <w:basedOn w:val="ParagChar"/>
    <w:link w:val="paranofl"/>
    <w:qFormat/>
    <w:rPr>
      <w:rFonts w:ascii="Times New Roman" w:hAnsi="Times New Roman"/>
      <w:sz w:val="28"/>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paragraph" w:styleId="NoSpacing">
    <w:name w:val="No Spacing"/>
    <w:uiPriority w:val="1"/>
    <w:qFormat/>
    <w:rPr>
      <w:rFonts w:asciiTheme="minorHAnsi" w:eastAsiaTheme="minorHAnsi" w:hAnsiTheme="minorHAnsi" w:cstheme="minorBidi"/>
      <w:sz w:val="22"/>
      <w:szCs w:val="22"/>
    </w:rPr>
  </w:style>
  <w:style w:type="paragraph" w:styleId="ListParagraph">
    <w:name w:val="List Paragraph"/>
    <w:basedOn w:val="Normal"/>
    <w:uiPriority w:val="34"/>
    <w:qFormat/>
    <w:pPr>
      <w:ind w:left="720"/>
      <w:contextualSpacing/>
    </w:pPr>
  </w:style>
  <w:style w:type="paragraph" w:customStyle="1" w:styleId="binhthuong">
    <w:name w:val="binhthuong"/>
    <w:basedOn w:val="Normal"/>
    <w:link w:val="binhthuongChar"/>
    <w:qFormat/>
    <w:pPr>
      <w:spacing w:after="0" w:line="360" w:lineRule="auto"/>
      <w:ind w:firstLine="567"/>
    </w:pPr>
    <w:rPr>
      <w:rFonts w:eastAsia="Times New Roman" w:cs="Times New Roman"/>
      <w:szCs w:val="24"/>
    </w:rPr>
  </w:style>
  <w:style w:type="character" w:customStyle="1" w:styleId="binhthuongChar">
    <w:name w:val="binhthuong Char"/>
    <w:basedOn w:val="DefaultParagraphFont"/>
    <w:link w:val="binhthuong"/>
    <w:qFormat/>
    <w:rPr>
      <w:rFonts w:ascii="Times New Roman" w:eastAsia="Times New Roman" w:hAnsi="Times New Roman" w:cs="Times New Roman"/>
      <w:sz w:val="28"/>
      <w:szCs w:val="24"/>
    </w:rPr>
  </w:style>
  <w:style w:type="paragraph" w:customStyle="1" w:styleId="Bibliography1">
    <w:name w:val="Bibliography1"/>
    <w:basedOn w:val="Normal"/>
    <w:next w:val="Normal"/>
    <w:uiPriority w:val="37"/>
    <w:unhideWhenUsed/>
    <w:qFormat/>
  </w:style>
  <w:style w:type="character" w:customStyle="1" w:styleId="EndnoteTextChar">
    <w:name w:val="Endnote Text Char"/>
    <w:basedOn w:val="DefaultParagraphFont"/>
    <w:link w:val="EndnoteText"/>
    <w:uiPriority w:val="99"/>
    <w:semiHidden/>
    <w:qFormat/>
    <w:rPr>
      <w:sz w:val="20"/>
      <w:szCs w:val="20"/>
    </w:rPr>
  </w:style>
  <w:style w:type="paragraph" w:customStyle="1" w:styleId="FirstParagraph">
    <w:name w:val="First Paragraph"/>
    <w:basedOn w:val="BodyText"/>
    <w:next w:val="BodyText"/>
    <w:qFormat/>
    <w:pPr>
      <w:spacing w:before="180" w:after="180" w:line="240" w:lineRule="auto"/>
    </w:pPr>
    <w:rPr>
      <w:sz w:val="24"/>
      <w:szCs w:val="24"/>
    </w:rPr>
  </w:style>
  <w:style w:type="character" w:customStyle="1" w:styleId="BodyTextChar">
    <w:name w:val="Body Text Char"/>
    <w:basedOn w:val="DefaultParagraphFont"/>
    <w:link w:val="BodyText"/>
    <w:uiPriority w:val="99"/>
    <w:semiHidden/>
    <w:qFormat/>
  </w:style>
  <w:style w:type="paragraph" w:customStyle="1" w:styleId="Style1">
    <w:name w:val="Style1"/>
    <w:basedOn w:val="Heading1"/>
    <w:qFormat/>
    <w:pPr>
      <w:numPr>
        <w:numId w:val="0"/>
      </w:numPr>
    </w:pPr>
    <w:rPr>
      <w:rFonts w:cs="Times New Roman"/>
    </w:rPr>
  </w:style>
  <w:style w:type="character" w:customStyle="1" w:styleId="fontstyle01">
    <w:name w:val="fontstyle01"/>
    <w:basedOn w:val="DefaultParagraphFont"/>
    <w:qFormat/>
    <w:rPr>
      <w:rFonts w:ascii="CIDFont+F1" w:hAnsi="CIDFont+F1" w:hint="default"/>
      <w:color w:val="000000"/>
      <w:sz w:val="26"/>
      <w:szCs w:val="26"/>
    </w:rPr>
  </w:style>
  <w:style w:type="character" w:customStyle="1" w:styleId="fontstyle21">
    <w:name w:val="fontstyle21"/>
    <w:basedOn w:val="DefaultParagraphFont"/>
    <w:qFormat/>
    <w:rPr>
      <w:rFonts w:ascii="CIDFont+F1" w:hAnsi="CIDFont+F1" w:hint="default"/>
      <w:color w:val="000000"/>
      <w:sz w:val="26"/>
      <w:szCs w:val="26"/>
    </w:rPr>
  </w:style>
  <w:style w:type="paragraph" w:styleId="TOCHeading">
    <w:name w:val="TOC Heading"/>
    <w:basedOn w:val="Heading1"/>
    <w:next w:val="Normal"/>
    <w:uiPriority w:val="39"/>
    <w:unhideWhenUsed/>
    <w:qFormat/>
    <w:rsid w:val="002D4CA0"/>
    <w:pPr>
      <w:numPr>
        <w:numId w:val="0"/>
      </w:numPr>
      <w:spacing w:line="259" w:lineRule="auto"/>
      <w:jc w:val="left"/>
      <w:outlineLvl w:val="9"/>
    </w:pPr>
    <w:rPr>
      <w:rFonts w:asciiTheme="majorHAnsi" w:hAnsiTheme="majorHAnsi"/>
      <w:b w:val="0"/>
      <w:caps w:val="0"/>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94134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viblo.asia/p/mo-hinh-quan-he-thuc-the-entity-relationship-model-oOVlYEenl8W"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D:\word\tempat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Gro10</b:Tag>
    <b:SourceType>Book</b:SourceType>
    <b:Guid>{9AE5B2BA-FB08-43AC-A729-8B2AEF495F7E}</b:Guid>
    <b:Title>ESP8266 Arduino Core Documentation</b:Title>
    <b:Year>2010</b:Year>
    <b:Author>
      <b:Author>
        <b:NameList>
          <b:Person>
            <b:Last>Grokhotkov</b:Last>
            <b:First>Ivan</b:First>
          </b:Person>
        </b:NameList>
      </b:Author>
    </b:Author>
    <b:Publisher>Oxford University</b:Publisher>
    <b:RefOrder>1</b:RefOrder>
  </b:Source>
  <b:Source>
    <b:Tag>Gro20</b:Tag>
    <b:SourceType>Book</b:SourceType>
    <b:Guid>{5B6BE5FB-3B2E-4C28-968B-1DFF7D7EA091}</b:Guid>
    <b:Author>
      <b:Author>
        <b:NameList>
          <b:Person>
            <b:Last>Grokhotkov</b:Last>
            <b:First>Ivan</b:First>
          </b:Person>
        </b:NameList>
      </b:Author>
    </b:Author>
    <b:Title>ESP8266 Arduino Core Documentation</b:Title>
    <b:Year>2020</b:Year>
    <b:RefOrder>2</b:RefOrder>
  </b:Source>
  <b:Source>
    <b:Tag>ĐỗX07</b:Tag>
    <b:SourceType>Book</b:SourceType>
    <b:Guid>{9499B2C9-5006-4878-BB1D-ACAB74E0B402}</b:Guid>
    <b:Author>
      <b:Author>
        <b:NameList>
          <b:Person>
            <b:Last>Đỗ Xuân Thụ</b:Last>
            <b:First>Nguyễn</b:First>
            <b:Middle>Viết Nguyên</b:Middle>
          </b:Person>
        </b:NameList>
      </b:Author>
    </b:Author>
    <b:Title>Kỹ thuật điện tử</b:Title>
    <b:Year>2007</b:Year>
    <b:Publisher>Nhà xuất bản giáo dục Việt Nam</b:Publisher>
    <b:RefOrder>3</b:RefOrder>
  </b:Source>
  <b:Source>
    <b:Tag>Đại10</b:Tag>
    <b:SourceType>Book</b:SourceType>
    <b:Guid>{5C9A2F07-592B-41E5-8569-164CDB7D6823}</b:Guid>
    <b:Author>
      <b:Author>
        <b:NameList>
          <b:Person>
            <b:Last>Đại</b:Last>
            <b:First>Lưu</b:First>
            <b:Middle>Văn</b:Middle>
          </b:Person>
        </b:NameList>
      </b:Author>
    </b:Author>
    <b:Title>Công nghệ Internet Of Things</b:Title>
    <b:Year>2010</b:Year>
    <b:Publisher>Nhà xuất bản giáo dục Việt Nam</b:Publisher>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94A169-3611-454C-9E8B-69DE7D821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1129</TotalTime>
  <Pages>31</Pages>
  <Words>2938</Words>
  <Characters>16748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Thinh Le</dc:creator>
  <cp:keywords/>
  <dc:description/>
  <cp:lastModifiedBy>Admin</cp:lastModifiedBy>
  <cp:revision>73</cp:revision>
  <cp:lastPrinted>2022-12-28T16:13:00Z</cp:lastPrinted>
  <dcterms:created xsi:type="dcterms:W3CDTF">2022-12-23T02:41:00Z</dcterms:created>
  <dcterms:modified xsi:type="dcterms:W3CDTF">2023-03-27T03:42:00Z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E889DE2466ED41D8A7C688CFCD184AE5</vt:lpwstr>
  </property>
</Properties>
</file>